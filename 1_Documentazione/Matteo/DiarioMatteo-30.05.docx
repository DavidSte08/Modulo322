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8E55364" w:rsidR="005D6E86" w:rsidRPr="001D1B3C" w:rsidRDefault="006B141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C52452">
              <w:rPr>
                <w:rFonts w:ascii="Arial" w:hAnsi="Arial" w:cs="Arial"/>
              </w:rPr>
              <w:t>.0</w:t>
            </w:r>
            <w:r w:rsidR="009959B2">
              <w:rPr>
                <w:rFonts w:ascii="Arial" w:hAnsi="Arial" w:cs="Arial"/>
              </w:rPr>
              <w:t>5</w:t>
            </w:r>
            <w:r w:rsidR="00C52452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4BD1353" w:rsidR="005D6E86" w:rsidRPr="00780FDF" w:rsidRDefault="00C524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B141A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6B141A">
              <w:rPr>
                <w:rFonts w:ascii="Arial" w:hAnsi="Arial" w:cs="Arial"/>
              </w:rPr>
              <w:t>2</w:t>
            </w:r>
            <w:r w:rsidR="00CA2877">
              <w:rPr>
                <w:rFonts w:ascii="Arial" w:hAnsi="Arial" w:cs="Arial"/>
              </w:rPr>
              <w:t>5</w:t>
            </w:r>
            <w:r w:rsidR="00800F2F">
              <w:rPr>
                <w:rFonts w:ascii="Arial" w:hAnsi="Arial" w:cs="Arial"/>
              </w:rPr>
              <w:t>-</w:t>
            </w:r>
            <w:r w:rsidR="002E47B0">
              <w:rPr>
                <w:rFonts w:ascii="Arial" w:hAnsi="Arial" w:cs="Arial"/>
              </w:rPr>
              <w:t>22</w:t>
            </w:r>
            <w:r w:rsidR="00EA60E4">
              <w:rPr>
                <w:rFonts w:ascii="Arial" w:hAnsi="Arial" w:cs="Arial"/>
              </w:rPr>
              <w:t>:</w:t>
            </w:r>
            <w:r w:rsidR="009327BE">
              <w:rPr>
                <w:rFonts w:ascii="Arial" w:hAnsi="Arial" w:cs="Arial"/>
              </w:rPr>
              <w:t>23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3D74260B" w:rsidR="000D6B81" w:rsidRPr="000D6B81" w:rsidRDefault="00CB44EC" w:rsidP="00C52452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Applicate le modifiche per la modifica del nome utente e password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9130BAD" w:rsidR="000E3821" w:rsidRPr="001D1B3C" w:rsidRDefault="00CB44EC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Errore con la persistenza di MyAgenda.exe dopo l’esecuzione, riavvio del computer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D27526D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9C9D92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60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0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A5EE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57205CC5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5396714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r w:rsidR="00FA5EED">
        <w:rPr>
          <w:rFonts w:ascii="Arial" w:hAnsi="Arial" w:cs="Arial"/>
        </w:rPr>
        <w:t>Google AI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7D680C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65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65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64CCCB4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3C648350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26917E1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0D98A217" w:rsidR="00A46F22" w:rsidRPr="00872C0D" w:rsidRDefault="00CB44EC" w:rsidP="00872C0D">
      <w:pPr>
        <w:pStyle w:val="Nessunaspaziatura"/>
        <w:rPr>
          <w:rFonts w:ascii="Arial" w:hAnsi="Arial" w:cs="Arial"/>
        </w:rPr>
      </w:pPr>
      <w:bookmarkStart w:id="3" w:name="_Hlk219186319"/>
      <w:r w:rsidRPr="00CB44EC">
        <w:rPr>
          <w:rFonts w:ascii="Arial" w:hAnsi="Arial" w:cs="Arial"/>
          <w:color w:val="0070C0"/>
        </w:rPr>
        <w:t>Tornando al lavoro del progetto, la modifica non funziona</w:t>
      </w:r>
      <w:r w:rsidRPr="00CB44EC">
        <w:rPr>
          <w:rFonts w:ascii="Arial" w:hAnsi="Arial" w:cs="Arial"/>
          <w:color w:val="0070C0"/>
        </w:rPr>
        <w:t xml:space="preserve"> (Avevo interrogato Google AI per risolvere un problema con un MyAgenda.exe vagante</w:t>
      </w:r>
      <w:r>
        <w:rPr>
          <w:rFonts w:ascii="Arial" w:hAnsi="Arial" w:cs="Arial"/>
          <w:color w:val="0070C0"/>
        </w:rPr>
        <w:t>, gli stavo prima chiedendo come applicare la modifica alla password</w:t>
      </w:r>
      <w:r w:rsidRPr="00CB44EC">
        <w:rPr>
          <w:rFonts w:ascii="Arial" w:hAnsi="Arial" w:cs="Arial"/>
          <w:color w:val="0070C0"/>
        </w:rPr>
        <w:t>)</w:t>
      </w:r>
      <w:r w:rsidR="004260A4">
        <w:rPr>
          <w:rFonts w:ascii="Arial" w:hAnsi="Arial" w:cs="Arial"/>
        </w:rPr>
        <w:br/>
      </w:r>
    </w:p>
    <w:p w14:paraId="5E004E79" w14:textId="03559E56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1F434D3" w14:textId="1282A83F" w:rsidR="00A46F22" w:rsidRDefault="000904A6" w:rsidP="00B47F01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34B69AF" wp14:editId="57A03A7E">
            <wp:simplePos x="0" y="0"/>
            <wp:positionH relativeFrom="margin">
              <wp:posOffset>3083560</wp:posOffset>
            </wp:positionH>
            <wp:positionV relativeFrom="paragraph">
              <wp:posOffset>3199130</wp:posOffset>
            </wp:positionV>
            <wp:extent cx="2941320" cy="2292350"/>
            <wp:effectExtent l="0" t="0" r="0" b="0"/>
            <wp:wrapTight wrapText="bothSides">
              <wp:wrapPolygon edited="0">
                <wp:start x="0" y="0"/>
                <wp:lineTo x="0" y="21361"/>
                <wp:lineTo x="21404" y="21361"/>
                <wp:lineTo x="21404" y="0"/>
                <wp:lineTo x="0" y="0"/>
              </wp:wrapPolygon>
            </wp:wrapTight>
            <wp:docPr id="289511305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1305" name="Immagine 2895113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4A6">
        <w:drawing>
          <wp:anchor distT="0" distB="0" distL="114300" distR="114300" simplePos="0" relativeHeight="251661312" behindDoc="0" locked="0" layoutInCell="1" allowOverlap="1" wp14:anchorId="7BBAA177" wp14:editId="5799F837">
            <wp:simplePos x="0" y="0"/>
            <wp:positionH relativeFrom="column">
              <wp:posOffset>-275590</wp:posOffset>
            </wp:positionH>
            <wp:positionV relativeFrom="paragraph">
              <wp:posOffset>2151380</wp:posOffset>
            </wp:positionV>
            <wp:extent cx="3302000" cy="2724785"/>
            <wp:effectExtent l="0" t="0" r="0" b="0"/>
            <wp:wrapThrough wrapText="bothSides">
              <wp:wrapPolygon edited="0">
                <wp:start x="0" y="0"/>
                <wp:lineTo x="0" y="21444"/>
                <wp:lineTo x="21434" y="21444"/>
                <wp:lineTo x="21434" y="0"/>
                <wp:lineTo x="0" y="0"/>
              </wp:wrapPolygon>
            </wp:wrapThrough>
            <wp:docPr id="20478436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36" name="Immagine 20478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60E73EB" wp14:editId="76970B1F">
            <wp:simplePos x="0" y="0"/>
            <wp:positionH relativeFrom="margin">
              <wp:posOffset>-241300</wp:posOffset>
            </wp:positionH>
            <wp:positionV relativeFrom="paragraph">
              <wp:posOffset>176530</wp:posOffset>
            </wp:positionV>
            <wp:extent cx="3454400" cy="1931670"/>
            <wp:effectExtent l="0" t="0" r="0" b="0"/>
            <wp:wrapThrough wrapText="bothSides">
              <wp:wrapPolygon edited="0">
                <wp:start x="0" y="0"/>
                <wp:lineTo x="0" y="21302"/>
                <wp:lineTo x="21441" y="21302"/>
                <wp:lineTo x="21441" y="0"/>
                <wp:lineTo x="0" y="0"/>
              </wp:wrapPolygon>
            </wp:wrapThrough>
            <wp:docPr id="1767128864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8864" name="Immagine 17671288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D69BE57" wp14:editId="234420DB">
            <wp:simplePos x="0" y="0"/>
            <wp:positionH relativeFrom="margin">
              <wp:posOffset>3229610</wp:posOffset>
            </wp:positionH>
            <wp:positionV relativeFrom="paragraph">
              <wp:posOffset>271780</wp:posOffset>
            </wp:positionV>
            <wp:extent cx="3145790" cy="2851150"/>
            <wp:effectExtent l="0" t="0" r="0" b="6350"/>
            <wp:wrapThrough wrapText="bothSides">
              <wp:wrapPolygon edited="0">
                <wp:start x="0" y="0"/>
                <wp:lineTo x="0" y="21504"/>
                <wp:lineTo x="21452" y="21504"/>
                <wp:lineTo x="21452" y="0"/>
                <wp:lineTo x="0" y="0"/>
              </wp:wrapPolygon>
            </wp:wrapThrough>
            <wp:docPr id="1229981470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1470" name="Immagine 122998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C0D" w:rsidRPr="00872C0D">
        <w:rPr>
          <w:rFonts w:ascii="Arial" w:hAnsi="Arial" w:cs="Arial"/>
        </w:rPr>
        <w:t>Spiegazione, esempio, soluzione, suggerimento…</w:t>
      </w:r>
      <w:bookmarkEnd w:id="3"/>
      <w:r w:rsidR="00216398">
        <w:rPr>
          <w:rFonts w:ascii="Arial" w:hAnsi="Arial" w:cs="Arial"/>
        </w:rPr>
        <w:br/>
      </w:r>
    </w:p>
    <w:p w14:paraId="2C1649B5" w14:textId="227119E4" w:rsidR="00CB44EC" w:rsidRPr="007E47DD" w:rsidRDefault="00CB44EC" w:rsidP="00B47F01">
      <w:pPr>
        <w:pStyle w:val="Nessunaspaziatura"/>
        <w:rPr>
          <w:rFonts w:ascii="Arial" w:hAnsi="Arial" w:cs="Arial"/>
        </w:rPr>
      </w:pPr>
    </w:p>
    <w:p w14:paraId="278FB86E" w14:textId="1DE0646E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175A0D3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lastRenderedPageBreak/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47DD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47D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677327C3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32BECFDF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3EF429D1" w14:textId="0F52A473" w:rsidR="00C14EAB" w:rsidRDefault="00872C0D" w:rsidP="00B47F01">
      <w:pPr>
        <w:pStyle w:val="Nessunaspaziatura"/>
        <w:rPr>
          <w:rFonts w:ascii="Arial" w:hAnsi="Arial" w:cs="Arial"/>
          <w:color w:val="0070C0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0CB3F3A" w14:textId="00EF4BB3" w:rsidR="00B47F01" w:rsidRPr="00EB1264" w:rsidRDefault="002E4590" w:rsidP="00B47F01">
      <w:pPr>
        <w:pStyle w:val="Nessunaspaziatura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>Avrei dovuto fare lunghe ricerche online per capire cosa dovrei fare e poi dover perdere altro tempo per applicare la logica</w:t>
      </w:r>
    </w:p>
    <w:sectPr w:rsidR="00B47F01" w:rsidRPr="00EB1264" w:rsidSect="00183D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C788" w14:textId="77777777" w:rsidR="002B1D8B" w:rsidRDefault="002B1D8B" w:rsidP="00DC1A1A">
      <w:pPr>
        <w:spacing w:after="0" w:line="240" w:lineRule="auto"/>
      </w:pPr>
      <w:r>
        <w:separator/>
      </w:r>
    </w:p>
    <w:p w14:paraId="63C2649A" w14:textId="77777777" w:rsidR="002B1D8B" w:rsidRDefault="002B1D8B"/>
    <w:p w14:paraId="339A4AA1" w14:textId="77777777" w:rsidR="002B1D8B" w:rsidRDefault="002B1D8B" w:rsidP="00454290"/>
  </w:endnote>
  <w:endnote w:type="continuationSeparator" w:id="0">
    <w:p w14:paraId="12EF67CB" w14:textId="77777777" w:rsidR="002B1D8B" w:rsidRDefault="002B1D8B" w:rsidP="00DC1A1A">
      <w:pPr>
        <w:spacing w:after="0" w:line="240" w:lineRule="auto"/>
      </w:pPr>
      <w:r>
        <w:continuationSeparator/>
      </w:r>
    </w:p>
    <w:p w14:paraId="056D8475" w14:textId="77777777" w:rsidR="002B1D8B" w:rsidRDefault="002B1D8B"/>
    <w:p w14:paraId="557F2856" w14:textId="77777777" w:rsidR="002B1D8B" w:rsidRDefault="002B1D8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24A4" w14:textId="77777777" w:rsidR="00B47F01" w:rsidRDefault="00B47F0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C43E" w14:textId="5F7178F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E028F">
          <w:rPr>
            <w:rFonts w:ascii="Arial" w:hAnsi="Arial" w:cs="Arial"/>
          </w:rPr>
          <w:t>App 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78A5" w14:textId="77777777" w:rsidR="00B47F01" w:rsidRDefault="00B47F0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240D" w14:textId="77777777" w:rsidR="002B1D8B" w:rsidRDefault="002B1D8B" w:rsidP="00DC1A1A">
      <w:pPr>
        <w:spacing w:after="0" w:line="240" w:lineRule="auto"/>
      </w:pPr>
      <w:r>
        <w:separator/>
      </w:r>
    </w:p>
    <w:p w14:paraId="0193C538" w14:textId="77777777" w:rsidR="002B1D8B" w:rsidRDefault="002B1D8B"/>
    <w:p w14:paraId="1D019531" w14:textId="77777777" w:rsidR="002B1D8B" w:rsidRDefault="002B1D8B" w:rsidP="00454290"/>
  </w:footnote>
  <w:footnote w:type="continuationSeparator" w:id="0">
    <w:p w14:paraId="0862CFE8" w14:textId="77777777" w:rsidR="002B1D8B" w:rsidRDefault="002B1D8B" w:rsidP="00DC1A1A">
      <w:pPr>
        <w:spacing w:after="0" w:line="240" w:lineRule="auto"/>
      </w:pPr>
      <w:r>
        <w:continuationSeparator/>
      </w:r>
    </w:p>
    <w:p w14:paraId="51CEBEC3" w14:textId="77777777" w:rsidR="002B1D8B" w:rsidRDefault="002B1D8B"/>
    <w:p w14:paraId="0379239F" w14:textId="77777777" w:rsidR="002B1D8B" w:rsidRDefault="002B1D8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420" w14:textId="77777777" w:rsidR="00B47F01" w:rsidRDefault="00B47F0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0466" w14:textId="0CCB936A" w:rsidR="006E6CE4" w:rsidRPr="00B47F01" w:rsidRDefault="00B47F0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Matteo Molteni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E30E" w14:textId="77777777" w:rsidR="00B47F01" w:rsidRDefault="00B47F0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471"/>
    <w:rsid w:val="00012676"/>
    <w:rsid w:val="000158A6"/>
    <w:rsid w:val="000166FA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04A6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3FB3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B6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16398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1D8B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4590"/>
    <w:rsid w:val="002E47B0"/>
    <w:rsid w:val="002E5D2A"/>
    <w:rsid w:val="002E7E0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952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1C18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C72"/>
    <w:rsid w:val="00420DFE"/>
    <w:rsid w:val="00424F15"/>
    <w:rsid w:val="00425EF1"/>
    <w:rsid w:val="004260A4"/>
    <w:rsid w:val="00426D79"/>
    <w:rsid w:val="00427D95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731"/>
    <w:rsid w:val="00477AA9"/>
    <w:rsid w:val="00480524"/>
    <w:rsid w:val="00482B40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1999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522F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141A"/>
    <w:rsid w:val="006B2D8D"/>
    <w:rsid w:val="006B4295"/>
    <w:rsid w:val="006B4FD9"/>
    <w:rsid w:val="006B55DB"/>
    <w:rsid w:val="006C0036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3982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57EB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0FDF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2E33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7DD"/>
    <w:rsid w:val="007E4D24"/>
    <w:rsid w:val="007E5C81"/>
    <w:rsid w:val="007E5F20"/>
    <w:rsid w:val="007E7561"/>
    <w:rsid w:val="007E767D"/>
    <w:rsid w:val="007E7CD2"/>
    <w:rsid w:val="007F0AFB"/>
    <w:rsid w:val="007F1C2F"/>
    <w:rsid w:val="007F236A"/>
    <w:rsid w:val="007F37B6"/>
    <w:rsid w:val="007F4556"/>
    <w:rsid w:val="007F7B75"/>
    <w:rsid w:val="00800995"/>
    <w:rsid w:val="00800F2F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7BE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9B2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5F6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E7EED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4A8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B6A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E9F"/>
    <w:rsid w:val="00B43FFC"/>
    <w:rsid w:val="00B45495"/>
    <w:rsid w:val="00B45C3E"/>
    <w:rsid w:val="00B4671D"/>
    <w:rsid w:val="00B470FA"/>
    <w:rsid w:val="00B47364"/>
    <w:rsid w:val="00B47E3C"/>
    <w:rsid w:val="00B47F01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0804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0D3A"/>
    <w:rsid w:val="00BD2F8C"/>
    <w:rsid w:val="00BD36BE"/>
    <w:rsid w:val="00BD658B"/>
    <w:rsid w:val="00BD6B13"/>
    <w:rsid w:val="00BD7F21"/>
    <w:rsid w:val="00BE028F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128"/>
    <w:rsid w:val="00BF3D12"/>
    <w:rsid w:val="00BF467D"/>
    <w:rsid w:val="00BF6ADD"/>
    <w:rsid w:val="00BF752A"/>
    <w:rsid w:val="00C004B2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452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2877"/>
    <w:rsid w:val="00CA3BF6"/>
    <w:rsid w:val="00CA3E23"/>
    <w:rsid w:val="00CA723F"/>
    <w:rsid w:val="00CA7B06"/>
    <w:rsid w:val="00CB1736"/>
    <w:rsid w:val="00CB189D"/>
    <w:rsid w:val="00CB4465"/>
    <w:rsid w:val="00CB44EC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05C26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962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2F04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1A2E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A7E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8455E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60E4"/>
    <w:rsid w:val="00EA7A85"/>
    <w:rsid w:val="00EB1264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EF784B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47EBF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5EED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D1DE7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16A32"/>
    <w:rsid w:val="00420C72"/>
    <w:rsid w:val="00427D95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D522F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C0036"/>
    <w:rsid w:val="006E02EF"/>
    <w:rsid w:val="006F1C54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B3846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44A8"/>
    <w:rsid w:val="00A27987"/>
    <w:rsid w:val="00A33570"/>
    <w:rsid w:val="00A50FCC"/>
    <w:rsid w:val="00A722D4"/>
    <w:rsid w:val="00A817CA"/>
    <w:rsid w:val="00AC78BD"/>
    <w:rsid w:val="00AE32CB"/>
    <w:rsid w:val="00AE405E"/>
    <w:rsid w:val="00B016E5"/>
    <w:rsid w:val="00B01CBF"/>
    <w:rsid w:val="00B13199"/>
    <w:rsid w:val="00B255ED"/>
    <w:rsid w:val="00B26B07"/>
    <w:rsid w:val="00B34858"/>
    <w:rsid w:val="00B43E9F"/>
    <w:rsid w:val="00B4671D"/>
    <w:rsid w:val="00B532B4"/>
    <w:rsid w:val="00B7646A"/>
    <w:rsid w:val="00BC14BB"/>
    <w:rsid w:val="00BC3196"/>
    <w:rsid w:val="00BD0D3A"/>
    <w:rsid w:val="00BE1173"/>
    <w:rsid w:val="00BE72BC"/>
    <w:rsid w:val="00BF3128"/>
    <w:rsid w:val="00BF59CB"/>
    <w:rsid w:val="00C0085D"/>
    <w:rsid w:val="00C011E4"/>
    <w:rsid w:val="00C12ACC"/>
    <w:rsid w:val="00C447FE"/>
    <w:rsid w:val="00C6281B"/>
    <w:rsid w:val="00C629F2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8455E"/>
    <w:rsid w:val="00E91168"/>
    <w:rsid w:val="00EB6CE8"/>
    <w:rsid w:val="00EE6084"/>
    <w:rsid w:val="00EF2002"/>
    <w:rsid w:val="00EF28DE"/>
    <w:rsid w:val="00F1427F"/>
    <w:rsid w:val="00F2036A"/>
    <w:rsid w:val="00F3029E"/>
    <w:rsid w:val="00F42795"/>
    <w:rsid w:val="00F43C58"/>
    <w:rsid w:val="00F4458D"/>
    <w:rsid w:val="00F4759F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App MyAgenda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Molteni Matteo (ALLIEVO)</cp:lastModifiedBy>
  <cp:revision>25</cp:revision>
  <cp:lastPrinted>2017-03-29T10:57:00Z</cp:lastPrinted>
  <dcterms:created xsi:type="dcterms:W3CDTF">2026-04-24T12:28:00Z</dcterms:created>
  <dcterms:modified xsi:type="dcterms:W3CDTF">2026-05-30T20:24:00Z</dcterms:modified>
</cp:coreProperties>
</file>