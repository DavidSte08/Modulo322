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5951383" w:rsidR="005D6E86" w:rsidRPr="001D1B3C" w:rsidRDefault="00512A4B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="004130F5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5</w:t>
            </w:r>
            <w:r w:rsidR="004130F5">
              <w:rPr>
                <w:rFonts w:ascii="Arial" w:hAnsi="Arial" w:cs="Arial"/>
              </w:rPr>
              <w:t>/26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0108CEB7" w:rsidR="005D6E86" w:rsidRPr="001D1B3C" w:rsidRDefault="004130F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29562E04" w14:textId="0A7F1C81" w:rsidR="000D6B81" w:rsidRDefault="00512A4B" w:rsidP="004130F5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Xaml home page </w:t>
            </w:r>
          </w:p>
          <w:p w14:paraId="5A493A62" w14:textId="77777777" w:rsidR="004130F5" w:rsidRDefault="00512A4B" w:rsidP="004130F5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Xaml calendario</w:t>
            </w:r>
          </w:p>
          <w:p w14:paraId="3BDFF3E9" w14:textId="0B4CB708" w:rsidR="00512A4B" w:rsidRPr="000D6B81" w:rsidRDefault="00512A4B" w:rsidP="004130F5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Xaml materie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1FAAA89F" w:rsidR="000E3821" w:rsidRPr="001D1B3C" w:rsidRDefault="000E3821" w:rsidP="00F95575">
            <w:pPr>
              <w:rPr>
                <w:rFonts w:ascii="Arial" w:hAnsi="Arial" w:cs="Arial"/>
              </w:rPr>
            </w:pP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113AB42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140698F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F20B7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12A4B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85E1867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12A4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32E24647" w:rsidR="00872C0D" w:rsidRDefault="00512A4B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Si puo fare una grid dentro una grid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78FB86E" w14:textId="0956EF69" w:rsidR="0074583B" w:rsidRDefault="00512A4B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Si,</w:t>
      </w:r>
    </w:p>
    <w:p w14:paraId="039BC8EF" w14:textId="12A5B29D" w:rsidR="00512A4B" w:rsidRDefault="00512A4B" w:rsidP="00872C0D">
      <w:pPr>
        <w:pStyle w:val="Nessunaspaziatura"/>
        <w:rPr>
          <w:rFonts w:ascii="Arial" w:hAnsi="Arial" w:cs="Arial"/>
        </w:rPr>
      </w:pPr>
      <w:r w:rsidRPr="00512A4B">
        <w:rPr>
          <w:rFonts w:ascii="Arial" w:hAnsi="Arial" w:cs="Arial"/>
        </w:rPr>
        <w:t>&lt;!--account--&gt;</w:t>
      </w:r>
      <w:r w:rsidRPr="00512A4B">
        <w:rPr>
          <w:rFonts w:ascii="Arial" w:hAnsi="Arial" w:cs="Arial"/>
        </w:rPr>
        <w:br/>
        <w:t>&lt;Border Grid.Row="1"</w:t>
      </w:r>
      <w:r w:rsidRPr="00512A4B">
        <w:rPr>
          <w:rFonts w:ascii="Arial" w:hAnsi="Arial" w:cs="Arial"/>
        </w:rPr>
        <w:br/>
        <w:t>Grid.Column="0"</w:t>
      </w:r>
      <w:r w:rsidRPr="00512A4B">
        <w:rPr>
          <w:rFonts w:ascii="Arial" w:hAnsi="Arial" w:cs="Arial"/>
        </w:rPr>
        <w:br/>
        <w:t>Grid.ColumnSpan="3"</w:t>
      </w:r>
      <w:r w:rsidRPr="00512A4B">
        <w:rPr>
          <w:rFonts w:ascii="Arial" w:hAnsi="Arial" w:cs="Arial"/>
        </w:rPr>
        <w:br/>
        <w:t>Stroke="Gray"</w:t>
      </w:r>
      <w:r w:rsidRPr="00512A4B">
        <w:rPr>
          <w:rFonts w:ascii="Arial" w:hAnsi="Arial" w:cs="Arial"/>
        </w:rPr>
        <w:br/>
        <w:t>StrokeThickness="1"</w:t>
      </w:r>
      <w:r w:rsidRPr="00512A4B">
        <w:rPr>
          <w:rFonts w:ascii="Arial" w:hAnsi="Arial" w:cs="Arial"/>
        </w:rPr>
        <w:br/>
        <w:t>Padding="15"&gt;</w:t>
      </w:r>
      <w:r w:rsidRPr="00512A4B">
        <w:rPr>
          <w:rFonts w:ascii="Arial" w:hAnsi="Arial" w:cs="Arial"/>
        </w:rPr>
        <w:br/>
      </w:r>
      <w:r w:rsidRPr="00512A4B">
        <w:rPr>
          <w:rFonts w:ascii="Arial" w:hAnsi="Arial" w:cs="Arial"/>
          <w:b/>
          <w:bCs/>
        </w:rPr>
        <w:br/>
        <w:t>&lt;Grid ColumnDefinitions="*,*,*"</w:t>
      </w:r>
      <w:r w:rsidRPr="00512A4B">
        <w:rPr>
          <w:rFonts w:ascii="Arial" w:hAnsi="Arial" w:cs="Arial"/>
          <w:b/>
          <w:bCs/>
        </w:rPr>
        <w:br/>
        <w:t>RowDefinitions="*,*"&gt;</w:t>
      </w:r>
      <w:r w:rsidRPr="00512A4B">
        <w:rPr>
          <w:rFonts w:ascii="Arial" w:hAnsi="Arial" w:cs="Arial"/>
          <w:b/>
          <w:bCs/>
        </w:rPr>
        <w:br/>
      </w:r>
      <w:r w:rsidRPr="00512A4B">
        <w:rPr>
          <w:rFonts w:ascii="Arial" w:hAnsi="Arial" w:cs="Arial"/>
          <w:b/>
          <w:bCs/>
        </w:rPr>
        <w:br/>
      </w:r>
      <w:r w:rsidRPr="00512A4B">
        <w:rPr>
          <w:rFonts w:ascii="Arial" w:hAnsi="Arial" w:cs="Arial"/>
        </w:rPr>
        <w:t xml:space="preserve">&lt;Button </w:t>
      </w:r>
      <w:r w:rsidRPr="00512A4B">
        <w:rPr>
          <w:rFonts w:ascii="Arial" w:hAnsi="Arial" w:cs="Arial"/>
        </w:rPr>
        <w:br/>
        <w:t>Text="Vai all'account"</w:t>
      </w:r>
      <w:r w:rsidRPr="00512A4B">
        <w:rPr>
          <w:rFonts w:ascii="Arial" w:hAnsi="Arial" w:cs="Arial"/>
        </w:rPr>
        <w:br/>
        <w:t>Clicked="OnAccountClicked"</w:t>
      </w:r>
      <w:r w:rsidRPr="00512A4B">
        <w:rPr>
          <w:rFonts w:ascii="Arial" w:hAnsi="Arial" w:cs="Arial"/>
        </w:rPr>
        <w:br/>
        <w:t>Grid.Row="1"</w:t>
      </w:r>
      <w:r w:rsidRPr="00512A4B">
        <w:rPr>
          <w:rFonts w:ascii="Arial" w:hAnsi="Arial" w:cs="Arial"/>
        </w:rPr>
        <w:br/>
        <w:t>Grid.Column="2"/&gt;</w:t>
      </w:r>
      <w:r w:rsidRPr="00512A4B">
        <w:rPr>
          <w:rFonts w:ascii="Arial" w:hAnsi="Arial" w:cs="Arial"/>
        </w:rPr>
        <w:br/>
      </w:r>
      <w:r w:rsidRPr="00512A4B">
        <w:rPr>
          <w:rFonts w:ascii="Arial" w:hAnsi="Arial" w:cs="Arial"/>
        </w:rPr>
        <w:br/>
      </w:r>
      <w:r w:rsidRPr="00512A4B">
        <w:rPr>
          <w:rFonts w:ascii="Arial" w:hAnsi="Arial" w:cs="Arial"/>
          <w:b/>
          <w:bCs/>
        </w:rPr>
        <w:t>&lt;/Grid&gt;</w:t>
      </w:r>
      <w:r w:rsidRPr="00512A4B">
        <w:rPr>
          <w:rFonts w:ascii="Arial" w:hAnsi="Arial" w:cs="Arial"/>
        </w:rPr>
        <w:br/>
        <w:t>&lt;/Border&gt;</w:t>
      </w:r>
    </w:p>
    <w:p w14:paraId="655D6392" w14:textId="55FD06E2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20B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12A4B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6051A319" w:rsidR="00C14EAB" w:rsidRPr="001D1B3C" w:rsidRDefault="00512A4B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Avrei guardato qualche esempio su google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10F237" w14:textId="77777777" w:rsidR="00580EBD" w:rsidRDefault="00580EBD" w:rsidP="00DC1A1A">
      <w:pPr>
        <w:spacing w:after="0" w:line="240" w:lineRule="auto"/>
      </w:pPr>
      <w:r>
        <w:separator/>
      </w:r>
    </w:p>
    <w:p w14:paraId="4C290DA8" w14:textId="77777777" w:rsidR="00580EBD" w:rsidRDefault="00580EBD"/>
    <w:p w14:paraId="5DFDD287" w14:textId="77777777" w:rsidR="00580EBD" w:rsidRDefault="00580EBD" w:rsidP="00454290"/>
  </w:endnote>
  <w:endnote w:type="continuationSeparator" w:id="0">
    <w:p w14:paraId="3D95D4BD" w14:textId="77777777" w:rsidR="00580EBD" w:rsidRDefault="00580EBD" w:rsidP="00DC1A1A">
      <w:pPr>
        <w:spacing w:after="0" w:line="240" w:lineRule="auto"/>
      </w:pPr>
      <w:r>
        <w:continuationSeparator/>
      </w:r>
    </w:p>
    <w:p w14:paraId="380F3598" w14:textId="77777777" w:rsidR="00580EBD" w:rsidRDefault="00580EBD"/>
    <w:p w14:paraId="3A87E761" w14:textId="77777777" w:rsidR="00580EBD" w:rsidRDefault="00580EBD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63B3A4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r w:rsidR="004130F5">
          <w:rPr>
            <w:rFonts w:ascii="Arial" w:hAnsi="Arial" w:cs="Arial"/>
          </w:rPr>
          <w:t>MyAgenda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79FAF8" w14:textId="77777777" w:rsidR="00580EBD" w:rsidRDefault="00580EBD" w:rsidP="00DC1A1A">
      <w:pPr>
        <w:spacing w:after="0" w:line="240" w:lineRule="auto"/>
      </w:pPr>
      <w:r>
        <w:separator/>
      </w:r>
    </w:p>
    <w:p w14:paraId="6B9DBB55" w14:textId="77777777" w:rsidR="00580EBD" w:rsidRDefault="00580EBD"/>
    <w:p w14:paraId="1D289169" w14:textId="77777777" w:rsidR="00580EBD" w:rsidRDefault="00580EBD" w:rsidP="00454290"/>
  </w:footnote>
  <w:footnote w:type="continuationSeparator" w:id="0">
    <w:p w14:paraId="3491C928" w14:textId="77777777" w:rsidR="00580EBD" w:rsidRDefault="00580EBD" w:rsidP="00DC1A1A">
      <w:pPr>
        <w:spacing w:after="0" w:line="240" w:lineRule="auto"/>
      </w:pPr>
      <w:r>
        <w:continuationSeparator/>
      </w:r>
    </w:p>
    <w:p w14:paraId="57DEE1B7" w14:textId="77777777" w:rsidR="00580EBD" w:rsidRDefault="00580EBD"/>
    <w:p w14:paraId="1C860FAF" w14:textId="77777777" w:rsidR="00580EBD" w:rsidRDefault="00580EBD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3AF67C0B" w:rsidR="006E6CE4" w:rsidRPr="006E6CE4" w:rsidRDefault="004130F5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Mateo Zrakic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20B7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30F5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68F8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2A4B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0EBD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95FE5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19B6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57BC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13F7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95FE5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72BC"/>
    <w:rsid w:val="00BF59CB"/>
    <w:rsid w:val="00C0085D"/>
    <w:rsid w:val="00C011E4"/>
    <w:rsid w:val="00C12ACC"/>
    <w:rsid w:val="00C447FE"/>
    <w:rsid w:val="00C557BC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7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MyAgenda</Company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ska997@cpt.local</cp:lastModifiedBy>
  <cp:revision>5</cp:revision>
  <cp:lastPrinted>2017-03-29T10:57:00Z</cp:lastPrinted>
  <dcterms:created xsi:type="dcterms:W3CDTF">2026-04-17T13:51:00Z</dcterms:created>
  <dcterms:modified xsi:type="dcterms:W3CDTF">2026-05-08T11:42:00Z</dcterms:modified>
</cp:coreProperties>
</file>