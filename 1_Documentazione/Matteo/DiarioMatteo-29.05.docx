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F445C09" w:rsidR="005D6E86" w:rsidRPr="001D1B3C" w:rsidRDefault="00C52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166FA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.0</w:t>
            </w:r>
            <w:r w:rsidR="009959B2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6A27ABE" w:rsidR="005D6E86" w:rsidRPr="00780FDF" w:rsidRDefault="00C52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959B2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9959B2">
              <w:rPr>
                <w:rFonts w:ascii="Arial" w:hAnsi="Arial" w:cs="Arial"/>
              </w:rPr>
              <w:t>40</w:t>
            </w:r>
            <w:r w:rsidR="00800F2F">
              <w:rPr>
                <w:rFonts w:ascii="Arial" w:hAnsi="Arial" w:cs="Arial"/>
              </w:rPr>
              <w:t>-</w:t>
            </w:r>
            <w:r w:rsidR="00EA60E4">
              <w:rPr>
                <w:rFonts w:ascii="Arial" w:hAnsi="Arial" w:cs="Arial"/>
              </w:rPr>
              <w:t>16:</w:t>
            </w:r>
            <w:r w:rsidR="00780FDF">
              <w:rPr>
                <w:rFonts w:ascii="Arial" w:hAnsi="Arial" w:cs="Arial"/>
              </w:rPr>
              <w:t>09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0C8BB511" w:rsidR="000D6B81" w:rsidRPr="000D6B81" w:rsidRDefault="000D6B81" w:rsidP="00C52452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3CF0529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D27526D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B323AFD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0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610DD35A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790FF84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0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263BD930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3073D484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2891E55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0018B206" w:rsidR="00A46F22" w:rsidRPr="00872C0D" w:rsidRDefault="004260A4" w:rsidP="00872C0D">
      <w:pPr>
        <w:pStyle w:val="Nessunaspaziatura"/>
        <w:rPr>
          <w:rFonts w:ascii="Arial" w:hAnsi="Arial" w:cs="Arial"/>
        </w:rPr>
      </w:pPr>
      <w:bookmarkStart w:id="3" w:name="_Hlk219186319"/>
      <w:r>
        <w:rPr>
          <w:rFonts w:ascii="Arial" w:hAnsi="Arial" w:cs="Arial"/>
        </w:rPr>
        <w:br/>
      </w:r>
    </w:p>
    <w:p w14:paraId="5E004E79" w14:textId="3FE6BCD1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217C273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E723B1D" w:rsidR="00A46F22" w:rsidRPr="00216398" w:rsidRDefault="00BA49A4" w:rsidP="00B47F01">
      <w:pPr>
        <w:pStyle w:val="Nessunaspaziatura"/>
        <w:rPr>
          <w:rFonts w:ascii="Arial" w:hAnsi="Arial" w:cs="Arial"/>
          <w:color w:val="002060"/>
        </w:rPr>
      </w:pPr>
      <w:r>
        <w:rPr>
          <w:rFonts w:ascii="Arial" w:hAnsi="Arial" w:cs="Arial"/>
        </w:rPr>
        <w:t>Possibili errori e soluzioni</w:t>
      </w:r>
      <w:r w:rsidR="00216398">
        <w:rPr>
          <w:rFonts w:ascii="Arial" w:hAnsi="Arial" w:cs="Arial"/>
        </w:rPr>
        <w:br/>
      </w:r>
    </w:p>
    <w:p w14:paraId="278FB86E" w14:textId="75FBC211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53E921E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0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0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677327C3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32BECFDF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3EF429D1" w14:textId="0F52A473" w:rsidR="00C14EAB" w:rsidRDefault="00872C0D" w:rsidP="00B47F01">
      <w:pPr>
        <w:pStyle w:val="Nessunaspaziatura"/>
        <w:rPr>
          <w:rFonts w:ascii="Arial" w:hAnsi="Arial" w:cs="Arial"/>
          <w:color w:val="0070C0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50CB3F3A" w14:textId="77777777" w:rsidR="00B47F01" w:rsidRPr="00EB1264" w:rsidRDefault="00B47F01" w:rsidP="00B47F01">
      <w:pPr>
        <w:pStyle w:val="Nessunaspaziatura"/>
        <w:rPr>
          <w:rFonts w:ascii="Arial" w:hAnsi="Arial" w:cs="Arial"/>
          <w:color w:val="0070C0"/>
        </w:rPr>
      </w:pPr>
    </w:p>
    <w:sectPr w:rsidR="00B47F01" w:rsidRPr="00EB126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F84C7" w14:textId="77777777" w:rsidR="003E1C18" w:rsidRDefault="003E1C18" w:rsidP="00DC1A1A">
      <w:pPr>
        <w:spacing w:after="0" w:line="240" w:lineRule="auto"/>
      </w:pPr>
      <w:r>
        <w:separator/>
      </w:r>
    </w:p>
    <w:p w14:paraId="3F35BFFA" w14:textId="77777777" w:rsidR="003E1C18" w:rsidRDefault="003E1C18"/>
    <w:p w14:paraId="0C12B310" w14:textId="77777777" w:rsidR="003E1C18" w:rsidRDefault="003E1C18" w:rsidP="00454290"/>
  </w:endnote>
  <w:endnote w:type="continuationSeparator" w:id="0">
    <w:p w14:paraId="050B1272" w14:textId="77777777" w:rsidR="003E1C18" w:rsidRDefault="003E1C18" w:rsidP="00DC1A1A">
      <w:pPr>
        <w:spacing w:after="0" w:line="240" w:lineRule="auto"/>
      </w:pPr>
      <w:r>
        <w:continuationSeparator/>
      </w:r>
    </w:p>
    <w:p w14:paraId="14CF4448" w14:textId="77777777" w:rsidR="003E1C18" w:rsidRDefault="003E1C18"/>
    <w:p w14:paraId="6E7B3FB7" w14:textId="77777777" w:rsidR="003E1C18" w:rsidRDefault="003E1C1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524A4" w14:textId="77777777" w:rsidR="00B47F01" w:rsidRDefault="00B47F0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F7178F4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BE028F">
          <w:rPr>
            <w:rFonts w:ascii="Arial" w:hAnsi="Arial" w:cs="Arial"/>
          </w:rPr>
          <w:t xml:space="preserve">App </w:t>
        </w:r>
        <w:proofErr w:type="spellStart"/>
        <w:r w:rsidR="00BE028F">
          <w:rPr>
            <w:rFonts w:ascii="Arial" w:hAnsi="Arial" w:cs="Arial"/>
          </w:rPr>
          <w:t>MyAgenda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B78A5" w14:textId="77777777" w:rsidR="00B47F01" w:rsidRDefault="00B47F0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78BC5" w14:textId="77777777" w:rsidR="003E1C18" w:rsidRDefault="003E1C18" w:rsidP="00DC1A1A">
      <w:pPr>
        <w:spacing w:after="0" w:line="240" w:lineRule="auto"/>
      </w:pPr>
      <w:r>
        <w:separator/>
      </w:r>
    </w:p>
    <w:p w14:paraId="5059A815" w14:textId="77777777" w:rsidR="003E1C18" w:rsidRDefault="003E1C18"/>
    <w:p w14:paraId="1A920B38" w14:textId="77777777" w:rsidR="003E1C18" w:rsidRDefault="003E1C18" w:rsidP="00454290"/>
  </w:footnote>
  <w:footnote w:type="continuationSeparator" w:id="0">
    <w:p w14:paraId="7648B09F" w14:textId="77777777" w:rsidR="003E1C18" w:rsidRDefault="003E1C18" w:rsidP="00DC1A1A">
      <w:pPr>
        <w:spacing w:after="0" w:line="240" w:lineRule="auto"/>
      </w:pPr>
      <w:r>
        <w:continuationSeparator/>
      </w:r>
    </w:p>
    <w:p w14:paraId="5DACCB28" w14:textId="77777777" w:rsidR="003E1C18" w:rsidRDefault="003E1C18"/>
    <w:p w14:paraId="48FAA010" w14:textId="77777777" w:rsidR="003E1C18" w:rsidRDefault="003E1C1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2E420" w14:textId="77777777" w:rsidR="00B47F01" w:rsidRDefault="00B47F0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CCB936A" w:rsidR="006E6CE4" w:rsidRPr="00B47F01" w:rsidRDefault="00B47F0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Matteo </w:t>
    </w:r>
    <w:proofErr w:type="spellStart"/>
    <w:r>
      <w:rPr>
        <w:rFonts w:ascii="Arial" w:hAnsi="Arial" w:cs="Arial"/>
        <w:lang w:val="fr-CH"/>
      </w:rPr>
      <w:t>Molteni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0E30E" w14:textId="77777777" w:rsidR="00B47F01" w:rsidRDefault="00B47F0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471"/>
    <w:rsid w:val="00012676"/>
    <w:rsid w:val="000158A6"/>
    <w:rsid w:val="000166FA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3FB3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B6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16398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E7E0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952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1C18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0A4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731"/>
    <w:rsid w:val="00477AA9"/>
    <w:rsid w:val="00480524"/>
    <w:rsid w:val="00482B40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1999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0036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3982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0FDF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2E33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236A"/>
    <w:rsid w:val="007F37B6"/>
    <w:rsid w:val="007F4556"/>
    <w:rsid w:val="007F7B75"/>
    <w:rsid w:val="00800995"/>
    <w:rsid w:val="00800F2F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9B2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E7EED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44A8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B6A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E9F"/>
    <w:rsid w:val="00B43FFC"/>
    <w:rsid w:val="00B45495"/>
    <w:rsid w:val="00B45C3E"/>
    <w:rsid w:val="00B4671D"/>
    <w:rsid w:val="00B470FA"/>
    <w:rsid w:val="00B47364"/>
    <w:rsid w:val="00B47E3C"/>
    <w:rsid w:val="00B47F01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0D3A"/>
    <w:rsid w:val="00BD2F8C"/>
    <w:rsid w:val="00BD36BE"/>
    <w:rsid w:val="00BD658B"/>
    <w:rsid w:val="00BD6B13"/>
    <w:rsid w:val="00BD7F21"/>
    <w:rsid w:val="00BE028F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128"/>
    <w:rsid w:val="00BF3D12"/>
    <w:rsid w:val="00BF467D"/>
    <w:rsid w:val="00BF6ADD"/>
    <w:rsid w:val="00BF752A"/>
    <w:rsid w:val="00C004B2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452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962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2F04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A7E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8455E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60E4"/>
    <w:rsid w:val="00EA7A85"/>
    <w:rsid w:val="00EB1264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EF784B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47EBF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D1DE7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C0036"/>
    <w:rsid w:val="006E02EF"/>
    <w:rsid w:val="006F1C54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144A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3E9F"/>
    <w:rsid w:val="00B4671D"/>
    <w:rsid w:val="00B532B4"/>
    <w:rsid w:val="00B7646A"/>
    <w:rsid w:val="00BC14BB"/>
    <w:rsid w:val="00BC3196"/>
    <w:rsid w:val="00BD0D3A"/>
    <w:rsid w:val="00BE1173"/>
    <w:rsid w:val="00BE72BC"/>
    <w:rsid w:val="00BF3128"/>
    <w:rsid w:val="00BF59CB"/>
    <w:rsid w:val="00C0085D"/>
    <w:rsid w:val="00C011E4"/>
    <w:rsid w:val="00C12ACC"/>
    <w:rsid w:val="00C447FE"/>
    <w:rsid w:val="00C6281B"/>
    <w:rsid w:val="00C629F2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8455E"/>
    <w:rsid w:val="00E91168"/>
    <w:rsid w:val="00EB6CE8"/>
    <w:rsid w:val="00EE6084"/>
    <w:rsid w:val="00EF2002"/>
    <w:rsid w:val="00EF28DE"/>
    <w:rsid w:val="00F1427F"/>
    <w:rsid w:val="00F2036A"/>
    <w:rsid w:val="00F3029E"/>
    <w:rsid w:val="00F42795"/>
    <w:rsid w:val="00F43C58"/>
    <w:rsid w:val="00F4458D"/>
    <w:rsid w:val="00F4759F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110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App MyAgenda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cpa450@cpt.local</cp:lastModifiedBy>
  <cp:revision>15</cp:revision>
  <cp:lastPrinted>2017-03-29T10:57:00Z</cp:lastPrinted>
  <dcterms:created xsi:type="dcterms:W3CDTF">2026-04-24T12:28:00Z</dcterms:created>
  <dcterms:modified xsi:type="dcterms:W3CDTF">2026-05-29T11:28:00Z</dcterms:modified>
</cp:coreProperties>
</file>