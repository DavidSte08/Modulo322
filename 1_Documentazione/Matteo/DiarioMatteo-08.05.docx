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51EE9552" w:rsidR="005D6E86" w:rsidRPr="001D1B3C" w:rsidRDefault="00237E6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</w:t>
            </w:r>
            <w:r w:rsidR="00C52452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4</w:t>
            </w:r>
            <w:r w:rsidR="00C52452">
              <w:rPr>
                <w:rFonts w:ascii="Arial" w:hAnsi="Arial" w:cs="Arial"/>
              </w:rPr>
              <w:t>.2026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20ABF66" w:rsidR="005D6E86" w:rsidRPr="00780FDF" w:rsidRDefault="00C5245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14:17</w:t>
            </w:r>
            <w:r w:rsidR="00800F2F">
              <w:rPr>
                <w:rFonts w:ascii="Arial" w:hAnsi="Arial" w:cs="Arial"/>
              </w:rPr>
              <w:t>-</w:t>
            </w:r>
            <w:r w:rsidR="00EA60E4">
              <w:rPr>
                <w:rFonts w:ascii="Arial" w:hAnsi="Arial" w:cs="Arial"/>
              </w:rPr>
              <w:t>16:</w:t>
            </w:r>
            <w:r w:rsidR="00780FDF">
              <w:rPr>
                <w:rFonts w:ascii="Arial" w:hAnsi="Arial" w:cs="Arial"/>
              </w:rPr>
              <w:t>09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3B28B27B" w14:textId="1C23C9E3" w:rsidR="00237E6A" w:rsidRDefault="00237E6A" w:rsidP="008B1252">
            <w:pPr>
              <w:pStyle w:val="Paragrafoelenco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Sostituzione di SettingsPage</w:t>
            </w:r>
            <w:r w:rsidR="00F826EA">
              <w:rPr>
                <w:rFonts w:ascii="Arial" w:hAnsi="Arial" w:cs="Arial"/>
              </w:rPr>
              <w:t>.xaml</w:t>
            </w:r>
            <w:r>
              <w:rPr>
                <w:rFonts w:ascii="Arial" w:hAnsi="Arial" w:cs="Arial"/>
              </w:rPr>
              <w:t xml:space="preserve"> con Account</w:t>
            </w:r>
            <w:r w:rsidR="00F826EA">
              <w:rPr>
                <w:rFonts w:ascii="Arial" w:hAnsi="Arial" w:cs="Arial"/>
              </w:rPr>
              <w:t>.xaml</w:t>
            </w:r>
          </w:p>
          <w:p w14:paraId="3BDFF3E9" w14:textId="106A5810" w:rsidR="00167DD8" w:rsidRPr="008B1252" w:rsidRDefault="00167DD8" w:rsidP="008B1252">
            <w:pPr>
              <w:pStyle w:val="Paragrafoelenco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Miglioramento dell’aspetto di Account</w:t>
            </w:r>
            <w:r w:rsidR="00F826EA">
              <w:rPr>
                <w:rFonts w:ascii="Arial" w:hAnsi="Arial" w:cs="Arial"/>
              </w:rPr>
              <w:t>.xaml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1FAAA89F" w:rsidR="000E3821" w:rsidRPr="001D1B3C" w:rsidRDefault="000E3821" w:rsidP="00F95575">
            <w:pPr>
              <w:rPr>
                <w:rFonts w:ascii="Arial" w:hAnsi="Arial" w:cs="Arial"/>
              </w:rPr>
            </w:pP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113AB42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249940C8" w:rsidR="0091560D" w:rsidRPr="001D1B3C" w:rsidRDefault="0091560D" w:rsidP="00AB239B">
            <w:pPr>
              <w:rPr>
                <w:rFonts w:ascii="Arial" w:hAnsi="Arial" w:cs="Arial"/>
              </w:rPr>
            </w:pP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424E81C0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02ED8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45FE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59C40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A56EFB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581FBC1F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60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45FEE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263BD930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3073D484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6F216055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5C786056" w14:textId="6E798613" w:rsidR="00A46F22" w:rsidRPr="00872C0D" w:rsidRDefault="004260A4" w:rsidP="00872C0D">
      <w:pPr>
        <w:pStyle w:val="Nessunaspaziatura"/>
        <w:rPr>
          <w:rFonts w:ascii="Arial" w:hAnsi="Arial" w:cs="Arial"/>
        </w:rPr>
      </w:pPr>
      <w:bookmarkStart w:id="3" w:name="_Hlk219186319"/>
      <w:r>
        <w:rPr>
          <w:rFonts w:ascii="Arial" w:hAnsi="Arial" w:cs="Arial"/>
        </w:rPr>
        <w:br/>
      </w:r>
    </w:p>
    <w:p w14:paraId="5E004E79" w14:textId="3FE6BCD1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7D5C90B5" w14:textId="4217C273" w:rsidR="00A46F22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  <w:bookmarkEnd w:id="3"/>
    </w:p>
    <w:p w14:paraId="21F434D3" w14:textId="47198801" w:rsidR="00A46F22" w:rsidRPr="00216398" w:rsidRDefault="00BA49A4" w:rsidP="00D45FEE">
      <w:pPr>
        <w:pStyle w:val="Nessunaspaziatura"/>
        <w:rPr>
          <w:rFonts w:ascii="Arial" w:hAnsi="Arial" w:cs="Arial"/>
          <w:color w:val="002060"/>
        </w:rPr>
      </w:pPr>
      <w:r>
        <w:rPr>
          <w:rFonts w:ascii="Arial" w:hAnsi="Arial" w:cs="Arial"/>
        </w:rPr>
        <w:t>Possibili errori e soluzioni</w:t>
      </w:r>
      <w:r w:rsidR="00216398">
        <w:rPr>
          <w:rFonts w:ascii="Arial" w:hAnsi="Arial" w:cs="Arial"/>
        </w:rPr>
        <w:br/>
      </w:r>
    </w:p>
    <w:p w14:paraId="278FB86E" w14:textId="75FBC211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3D3DE160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45FEE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45FEE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677327C3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32BECFDF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22222498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09FBE2B7" w:rsidR="00C14EAB" w:rsidRPr="00EB1264" w:rsidRDefault="00C14EAB" w:rsidP="00624F63">
      <w:pPr>
        <w:pStyle w:val="Nessunaspaziatura"/>
        <w:spacing w:line="276" w:lineRule="auto"/>
        <w:rPr>
          <w:rFonts w:ascii="Arial" w:hAnsi="Arial" w:cs="Arial"/>
          <w:color w:val="0070C0"/>
        </w:rPr>
      </w:pPr>
    </w:p>
    <w:sectPr w:rsidR="00C14EAB" w:rsidRPr="00EB1264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78315" w14:textId="77777777" w:rsidR="00234527" w:rsidRDefault="00234527" w:rsidP="00DC1A1A">
      <w:pPr>
        <w:spacing w:after="0" w:line="240" w:lineRule="auto"/>
      </w:pPr>
      <w:r>
        <w:separator/>
      </w:r>
    </w:p>
    <w:p w14:paraId="570C7BA4" w14:textId="77777777" w:rsidR="00234527" w:rsidRDefault="00234527"/>
    <w:p w14:paraId="14F03991" w14:textId="77777777" w:rsidR="00234527" w:rsidRDefault="00234527" w:rsidP="00454290"/>
  </w:endnote>
  <w:endnote w:type="continuationSeparator" w:id="0">
    <w:p w14:paraId="6729C35A" w14:textId="77777777" w:rsidR="00234527" w:rsidRDefault="00234527" w:rsidP="00DC1A1A">
      <w:pPr>
        <w:spacing w:after="0" w:line="240" w:lineRule="auto"/>
      </w:pPr>
      <w:r>
        <w:continuationSeparator/>
      </w:r>
    </w:p>
    <w:p w14:paraId="48384091" w14:textId="77777777" w:rsidR="00234527" w:rsidRDefault="00234527"/>
    <w:p w14:paraId="3111D198" w14:textId="77777777" w:rsidR="00234527" w:rsidRDefault="00234527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C9869" w14:textId="77777777" w:rsidR="00A56EFB" w:rsidRDefault="00A56EF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89C6D61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</w:t>
        </w:r>
        <w:r w:rsidR="00A56EFB">
          <w:rPr>
            <w:rFonts w:ascii="Arial" w:hAnsi="Arial" w:cs="Arial"/>
          </w:rPr>
          <w:t>App MyAgenda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CEDB0" w14:textId="77777777" w:rsidR="00A56EFB" w:rsidRDefault="00A56EF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8919E" w14:textId="77777777" w:rsidR="00234527" w:rsidRDefault="00234527" w:rsidP="00DC1A1A">
      <w:pPr>
        <w:spacing w:after="0" w:line="240" w:lineRule="auto"/>
      </w:pPr>
      <w:r>
        <w:separator/>
      </w:r>
    </w:p>
    <w:p w14:paraId="6EF722ED" w14:textId="77777777" w:rsidR="00234527" w:rsidRDefault="00234527"/>
    <w:p w14:paraId="1A03D7B5" w14:textId="77777777" w:rsidR="00234527" w:rsidRDefault="00234527" w:rsidP="00454290"/>
  </w:footnote>
  <w:footnote w:type="continuationSeparator" w:id="0">
    <w:p w14:paraId="123E69D4" w14:textId="77777777" w:rsidR="00234527" w:rsidRDefault="00234527" w:rsidP="00DC1A1A">
      <w:pPr>
        <w:spacing w:after="0" w:line="240" w:lineRule="auto"/>
      </w:pPr>
      <w:r>
        <w:continuationSeparator/>
      </w:r>
    </w:p>
    <w:p w14:paraId="7F6E9326" w14:textId="77777777" w:rsidR="00234527" w:rsidRDefault="00234527"/>
    <w:p w14:paraId="50100E4B" w14:textId="77777777" w:rsidR="00234527" w:rsidRDefault="00234527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F62A5" w14:textId="77777777" w:rsidR="00A56EFB" w:rsidRDefault="00A56EF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1AA16A2C" w:rsidR="006E6CE4" w:rsidRPr="006E6CE4" w:rsidRDefault="00E56036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Matteo</w:t>
    </w:r>
    <w:r w:rsidR="00AB239B">
      <w:rPr>
        <w:rFonts w:ascii="Arial" w:hAnsi="Arial" w:cs="Arial"/>
        <w:lang w:val="fr-CH"/>
      </w:rPr>
      <w:t xml:space="preserve"> </w:t>
    </w:r>
    <w:r>
      <w:rPr>
        <w:rFonts w:ascii="Arial" w:hAnsi="Arial" w:cs="Arial"/>
        <w:lang w:val="fr-CH"/>
      </w:rPr>
      <w:t>Molteni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E2F53" w14:textId="77777777" w:rsidR="00A56EFB" w:rsidRDefault="00A56EF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471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5B0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3FB3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67DD8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5D8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B6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16398"/>
    <w:rsid w:val="0022098C"/>
    <w:rsid w:val="00222C1C"/>
    <w:rsid w:val="002268EE"/>
    <w:rsid w:val="00231119"/>
    <w:rsid w:val="0023131E"/>
    <w:rsid w:val="00233151"/>
    <w:rsid w:val="002332D8"/>
    <w:rsid w:val="00234162"/>
    <w:rsid w:val="00234527"/>
    <w:rsid w:val="00234D8D"/>
    <w:rsid w:val="002351CD"/>
    <w:rsid w:val="00237509"/>
    <w:rsid w:val="00237E6A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E7E0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1C5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952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0A4"/>
    <w:rsid w:val="00426D79"/>
    <w:rsid w:val="00430989"/>
    <w:rsid w:val="0043247E"/>
    <w:rsid w:val="004343F3"/>
    <w:rsid w:val="00440880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2B40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083C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B5608"/>
    <w:rsid w:val="006C0036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3982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0FDF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236A"/>
    <w:rsid w:val="007F37B6"/>
    <w:rsid w:val="007F4556"/>
    <w:rsid w:val="007F7B75"/>
    <w:rsid w:val="00800995"/>
    <w:rsid w:val="00800F2F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252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77D0A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44A8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6EFB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2ED8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E9F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1FBA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128"/>
    <w:rsid w:val="00BF3D12"/>
    <w:rsid w:val="00BF467D"/>
    <w:rsid w:val="00BF6ADD"/>
    <w:rsid w:val="00BF752A"/>
    <w:rsid w:val="00C004B2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452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335E"/>
    <w:rsid w:val="00D35BCE"/>
    <w:rsid w:val="00D36DBF"/>
    <w:rsid w:val="00D37962"/>
    <w:rsid w:val="00D37C82"/>
    <w:rsid w:val="00D40430"/>
    <w:rsid w:val="00D40E8D"/>
    <w:rsid w:val="00D453DE"/>
    <w:rsid w:val="00D457C2"/>
    <w:rsid w:val="00D45C37"/>
    <w:rsid w:val="00D45FEE"/>
    <w:rsid w:val="00D47E2B"/>
    <w:rsid w:val="00D50564"/>
    <w:rsid w:val="00D52475"/>
    <w:rsid w:val="00D54030"/>
    <w:rsid w:val="00D570CF"/>
    <w:rsid w:val="00D573E9"/>
    <w:rsid w:val="00D61F93"/>
    <w:rsid w:val="00D62F04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6"/>
    <w:rsid w:val="00E56039"/>
    <w:rsid w:val="00E56CC0"/>
    <w:rsid w:val="00E60427"/>
    <w:rsid w:val="00E61A7E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60E4"/>
    <w:rsid w:val="00EA7A85"/>
    <w:rsid w:val="00EB1264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26EA"/>
    <w:rsid w:val="00F835EA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6B59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D1DE7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C0036"/>
    <w:rsid w:val="006E02EF"/>
    <w:rsid w:val="00705B4E"/>
    <w:rsid w:val="00707698"/>
    <w:rsid w:val="0071158D"/>
    <w:rsid w:val="007124C5"/>
    <w:rsid w:val="00715BF7"/>
    <w:rsid w:val="00723B32"/>
    <w:rsid w:val="00787A04"/>
    <w:rsid w:val="007B11B9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144A8"/>
    <w:rsid w:val="00A27987"/>
    <w:rsid w:val="00A33570"/>
    <w:rsid w:val="00A50FCC"/>
    <w:rsid w:val="00A722D4"/>
    <w:rsid w:val="00A817CA"/>
    <w:rsid w:val="00AE32CB"/>
    <w:rsid w:val="00AE405E"/>
    <w:rsid w:val="00B016E5"/>
    <w:rsid w:val="00B01CBF"/>
    <w:rsid w:val="00B13199"/>
    <w:rsid w:val="00B255ED"/>
    <w:rsid w:val="00B26B07"/>
    <w:rsid w:val="00B34858"/>
    <w:rsid w:val="00B43E9F"/>
    <w:rsid w:val="00B4671D"/>
    <w:rsid w:val="00B532B4"/>
    <w:rsid w:val="00B7646A"/>
    <w:rsid w:val="00B91FBA"/>
    <w:rsid w:val="00BC14BB"/>
    <w:rsid w:val="00BC3196"/>
    <w:rsid w:val="00BE1173"/>
    <w:rsid w:val="00BE72BC"/>
    <w:rsid w:val="00BF3128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2670D"/>
    <w:rsid w:val="00E31C75"/>
    <w:rsid w:val="00E52C95"/>
    <w:rsid w:val="00E67A57"/>
    <w:rsid w:val="00E738CB"/>
    <w:rsid w:val="00E91168"/>
    <w:rsid w:val="00EB6CE8"/>
    <w:rsid w:val="00ED4285"/>
    <w:rsid w:val="00EE6084"/>
    <w:rsid w:val="00EF2002"/>
    <w:rsid w:val="00EF28DE"/>
    <w:rsid w:val="00F1427F"/>
    <w:rsid w:val="00F2036A"/>
    <w:rsid w:val="00F3029E"/>
    <w:rsid w:val="00F42795"/>
    <w:rsid w:val="00F43C58"/>
    <w:rsid w:val="00F4458D"/>
    <w:rsid w:val="00F47630"/>
    <w:rsid w:val="00F555F7"/>
    <w:rsid w:val="00F57A2C"/>
    <w:rsid w:val="00F84C89"/>
    <w:rsid w:val="00FA27AC"/>
    <w:rsid w:val="00FA3A7D"/>
    <w:rsid w:val="00FA6B59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189</TotalTime>
  <Pages>2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App MyAgenda</Company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cpa450@cpt.local</cp:lastModifiedBy>
  <cp:revision>23</cp:revision>
  <cp:lastPrinted>2017-03-29T10:57:00Z</cp:lastPrinted>
  <dcterms:created xsi:type="dcterms:W3CDTF">2026-04-24T12:28:00Z</dcterms:created>
  <dcterms:modified xsi:type="dcterms:W3CDTF">2026-05-27T11:12:00Z</dcterms:modified>
</cp:coreProperties>
</file>