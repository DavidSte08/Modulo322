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1EE9552" w:rsidR="005D6E86" w:rsidRPr="001D1B3C" w:rsidRDefault="00237E6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C52452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C52452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20ABF66" w:rsidR="005D6E86" w:rsidRPr="00780FDF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14:17</w:t>
            </w:r>
            <w:r w:rsidR="00800F2F">
              <w:rPr>
                <w:rFonts w:ascii="Arial" w:hAnsi="Arial" w:cs="Arial"/>
              </w:rPr>
              <w:t>-</w:t>
            </w:r>
            <w:r w:rsidR="00EA60E4">
              <w:rPr>
                <w:rFonts w:ascii="Arial" w:hAnsi="Arial" w:cs="Arial"/>
              </w:rPr>
              <w:t>16:</w:t>
            </w:r>
            <w:r w:rsidR="00780FDF">
              <w:rPr>
                <w:rFonts w:ascii="Arial" w:hAnsi="Arial" w:cs="Arial"/>
              </w:rPr>
              <w:t>09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F0FC04C" w14:textId="77777777" w:rsidR="000D6B81" w:rsidRDefault="00237E6A" w:rsidP="00C524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Sostituzione di </w:t>
            </w:r>
            <w:proofErr w:type="spellStart"/>
            <w:r>
              <w:rPr>
                <w:rFonts w:ascii="Arial" w:hAnsi="Arial" w:cs="Arial"/>
              </w:rPr>
              <w:t>SettingsPage</w:t>
            </w:r>
            <w:proofErr w:type="spellEnd"/>
            <w:r>
              <w:rPr>
                <w:rFonts w:ascii="Arial" w:hAnsi="Arial" w:cs="Arial"/>
              </w:rPr>
              <w:t xml:space="preserve"> con Account</w:t>
            </w:r>
          </w:p>
          <w:p w14:paraId="3BDFF3E9" w14:textId="563A17BC" w:rsidR="00237E6A" w:rsidRPr="000D6B81" w:rsidRDefault="00237E6A" w:rsidP="00C524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00187D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5FE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13F352C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4260A4">
            <w:rPr>
              <w:rFonts w:ascii="Arial" w:hAnsi="Arial" w:cs="Arial"/>
            </w:rPr>
            <w:t>Google 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81FBC1F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5FE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263BD930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3073D484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6F216055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6E798613" w:rsidR="00A46F22" w:rsidRPr="00872C0D" w:rsidRDefault="004260A4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br/>
      </w:r>
    </w:p>
    <w:p w14:paraId="5E004E79" w14:textId="3FE6BCD1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217C273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7198801" w:rsidR="00A46F22" w:rsidRPr="00216398" w:rsidRDefault="00BA49A4" w:rsidP="00D45FEE">
      <w:pPr>
        <w:pStyle w:val="Nessunaspaziatura"/>
        <w:rPr>
          <w:rFonts w:ascii="Arial" w:hAnsi="Arial" w:cs="Arial"/>
          <w:color w:val="002060"/>
        </w:rPr>
      </w:pPr>
      <w:r>
        <w:rPr>
          <w:rFonts w:ascii="Arial" w:hAnsi="Arial" w:cs="Arial"/>
        </w:rPr>
        <w:t>Possibili errori e soluzioni</w:t>
      </w:r>
      <w:r w:rsidR="00216398">
        <w:rPr>
          <w:rFonts w:ascii="Arial" w:hAnsi="Arial" w:cs="Arial"/>
        </w:rPr>
        <w:br/>
      </w:r>
    </w:p>
    <w:p w14:paraId="278FB86E" w14:textId="75FBC211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3D3DE160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5FE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5FE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677327C3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32BECFDF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22222498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09FBE2B7" w:rsidR="00C14EAB" w:rsidRPr="00EB1264" w:rsidRDefault="00C14EAB" w:rsidP="00624F63">
      <w:pPr>
        <w:pStyle w:val="Nessunaspaziatura"/>
        <w:spacing w:line="276" w:lineRule="auto"/>
        <w:rPr>
          <w:rFonts w:ascii="Arial" w:hAnsi="Arial" w:cs="Arial"/>
          <w:color w:val="0070C0"/>
        </w:rPr>
      </w:pPr>
    </w:p>
    <w:sectPr w:rsidR="00C14EAB" w:rsidRPr="00EB1264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99EF7" w14:textId="77777777" w:rsidR="00C16368" w:rsidRDefault="00C16368" w:rsidP="00DC1A1A">
      <w:pPr>
        <w:spacing w:after="0" w:line="240" w:lineRule="auto"/>
      </w:pPr>
      <w:r>
        <w:separator/>
      </w:r>
    </w:p>
    <w:p w14:paraId="10645A0D" w14:textId="77777777" w:rsidR="00C16368" w:rsidRDefault="00C16368"/>
    <w:p w14:paraId="74DF62E9" w14:textId="77777777" w:rsidR="00C16368" w:rsidRDefault="00C16368" w:rsidP="00454290"/>
  </w:endnote>
  <w:endnote w:type="continuationSeparator" w:id="0">
    <w:p w14:paraId="63B09A5B" w14:textId="77777777" w:rsidR="00C16368" w:rsidRDefault="00C16368" w:rsidP="00DC1A1A">
      <w:pPr>
        <w:spacing w:after="0" w:line="240" w:lineRule="auto"/>
      </w:pPr>
      <w:r>
        <w:continuationSeparator/>
      </w:r>
    </w:p>
    <w:p w14:paraId="091E7977" w14:textId="77777777" w:rsidR="00C16368" w:rsidRDefault="00C16368"/>
    <w:p w14:paraId="71268CFD" w14:textId="77777777" w:rsidR="00C16368" w:rsidRDefault="00C1636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088AD" w14:textId="77777777" w:rsidR="00C16368" w:rsidRDefault="00C16368" w:rsidP="00DC1A1A">
      <w:pPr>
        <w:spacing w:after="0" w:line="240" w:lineRule="auto"/>
      </w:pPr>
      <w:r>
        <w:separator/>
      </w:r>
    </w:p>
    <w:p w14:paraId="41F828EB" w14:textId="77777777" w:rsidR="00C16368" w:rsidRDefault="00C16368"/>
    <w:p w14:paraId="68469191" w14:textId="77777777" w:rsidR="00C16368" w:rsidRDefault="00C16368" w:rsidP="00454290"/>
  </w:footnote>
  <w:footnote w:type="continuationSeparator" w:id="0">
    <w:p w14:paraId="419B856D" w14:textId="77777777" w:rsidR="00C16368" w:rsidRDefault="00C16368" w:rsidP="00DC1A1A">
      <w:pPr>
        <w:spacing w:after="0" w:line="240" w:lineRule="auto"/>
      </w:pPr>
      <w:r>
        <w:continuationSeparator/>
      </w:r>
    </w:p>
    <w:p w14:paraId="065A750D" w14:textId="77777777" w:rsidR="00C16368" w:rsidRDefault="00C16368"/>
    <w:p w14:paraId="57492E04" w14:textId="77777777" w:rsidR="00C16368" w:rsidRDefault="00C1636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86E5EDB" w:rsidR="006E6CE4" w:rsidRPr="006E6CE4" w:rsidRDefault="00AB239B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Nome </w:t>
    </w:r>
    <w:proofErr w:type="spellStart"/>
    <w:r>
      <w:rPr>
        <w:rFonts w:ascii="Arial" w:hAnsi="Arial" w:cs="Arial"/>
        <w:lang w:val="fr-CH"/>
      </w:rPr>
      <w:t>Cognome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471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5B0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3FB3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B6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16398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37E6A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E7E0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952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0A4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2B40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0036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3982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0FDF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236A"/>
    <w:rsid w:val="007F37B6"/>
    <w:rsid w:val="007F4556"/>
    <w:rsid w:val="007F7B75"/>
    <w:rsid w:val="00800995"/>
    <w:rsid w:val="00800F2F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44A8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128"/>
    <w:rsid w:val="00BF3D12"/>
    <w:rsid w:val="00BF467D"/>
    <w:rsid w:val="00BF6ADD"/>
    <w:rsid w:val="00BF752A"/>
    <w:rsid w:val="00C004B2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16368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452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962"/>
    <w:rsid w:val="00D37C82"/>
    <w:rsid w:val="00D40430"/>
    <w:rsid w:val="00D40E8D"/>
    <w:rsid w:val="00D453DE"/>
    <w:rsid w:val="00D457C2"/>
    <w:rsid w:val="00D45C37"/>
    <w:rsid w:val="00D45FEE"/>
    <w:rsid w:val="00D47E2B"/>
    <w:rsid w:val="00D50564"/>
    <w:rsid w:val="00D52475"/>
    <w:rsid w:val="00D54030"/>
    <w:rsid w:val="00D570CF"/>
    <w:rsid w:val="00D573E9"/>
    <w:rsid w:val="00D61F93"/>
    <w:rsid w:val="00D62F04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A7E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60E4"/>
    <w:rsid w:val="00EA7A85"/>
    <w:rsid w:val="00EB1264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6B59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25727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D1DE7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C0036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144A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7646A"/>
    <w:rsid w:val="00BC14BB"/>
    <w:rsid w:val="00BC3196"/>
    <w:rsid w:val="00BE1173"/>
    <w:rsid w:val="00BE72BC"/>
    <w:rsid w:val="00BF3128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2795"/>
    <w:rsid w:val="00F43C58"/>
    <w:rsid w:val="00F4458D"/>
    <w:rsid w:val="00F47630"/>
    <w:rsid w:val="00F555F7"/>
    <w:rsid w:val="00F57A2C"/>
    <w:rsid w:val="00F84C89"/>
    <w:rsid w:val="00FA27AC"/>
    <w:rsid w:val="00FA3A7D"/>
    <w:rsid w:val="00FA6B59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67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cpa450@cpt.local</cp:lastModifiedBy>
  <cp:revision>12</cp:revision>
  <cp:lastPrinted>2017-03-29T10:57:00Z</cp:lastPrinted>
  <dcterms:created xsi:type="dcterms:W3CDTF">2026-04-24T12:28:00Z</dcterms:created>
  <dcterms:modified xsi:type="dcterms:W3CDTF">2026-05-08T11:37:00Z</dcterms:modified>
</cp:coreProperties>
</file>