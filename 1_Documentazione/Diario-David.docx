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E946ACD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3E95E08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CD99C0B" w:rsidR="000D6B81" w:rsidRPr="000D6B81" w:rsidRDefault="00FB459C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delle pagine e della navigazione tra di esse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B6EEA1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C803BA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47C0B78D" w14:textId="1F11FE03" w:rsidR="00FB459C" w:rsidRPr="001D1B3C" w:rsidRDefault="00FB459C" w:rsidP="00FB45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9C" w:rsidRPr="001D1B3C" w14:paraId="68C0BCDA" w14:textId="77777777" w:rsidTr="00D15EFC">
        <w:trPr>
          <w:trHeight w:val="199"/>
        </w:trPr>
        <w:tc>
          <w:tcPr>
            <w:tcW w:w="1250" w:type="pct"/>
            <w:vAlign w:val="center"/>
          </w:tcPr>
          <w:p w14:paraId="474E6B7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7EC7B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FB459C" w:rsidRPr="001D1B3C" w14:paraId="6E402802" w14:textId="77777777" w:rsidTr="00D15EFC">
        <w:trPr>
          <w:trHeight w:val="196"/>
        </w:trPr>
        <w:tc>
          <w:tcPr>
            <w:tcW w:w="1250" w:type="pct"/>
            <w:vAlign w:val="center"/>
          </w:tcPr>
          <w:p w14:paraId="4519DD5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C4C82BC" w14:textId="2074F283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FB459C" w:rsidRPr="001D1B3C" w14:paraId="081AE189" w14:textId="77777777" w:rsidTr="00D15EFC">
        <w:trPr>
          <w:trHeight w:val="250"/>
        </w:trPr>
        <w:tc>
          <w:tcPr>
            <w:tcW w:w="1250" w:type="pct"/>
            <w:vAlign w:val="center"/>
          </w:tcPr>
          <w:p w14:paraId="2E4BBA08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A2C8E90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A65F2F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427DB76" w14:textId="2978800D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0A4B09EF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EE29789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7BC8BC0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B459C" w:rsidRPr="008F5E5F" w14:paraId="5D13BE15" w14:textId="77777777" w:rsidTr="00D15EFC">
        <w:trPr>
          <w:trHeight w:val="4050"/>
        </w:trPr>
        <w:tc>
          <w:tcPr>
            <w:tcW w:w="9854" w:type="dxa"/>
          </w:tcPr>
          <w:p w14:paraId="35DC3CC2" w14:textId="2C7D8552" w:rsidR="00FB459C" w:rsidRPr="000D6B81" w:rsidRDefault="00214AFA" w:rsidP="00D15EFC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Login</w:t>
            </w:r>
            <w:r w:rsidR="005F6838">
              <w:rPr>
                <w:rFonts w:ascii="Arial" w:hAnsi="Arial" w:cs="Arial"/>
              </w:rPr>
              <w:t>/Registrazione</w:t>
            </w:r>
          </w:p>
        </w:tc>
      </w:tr>
    </w:tbl>
    <w:p w14:paraId="59702323" w14:textId="77777777" w:rsidR="00FB459C" w:rsidRPr="00140581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44463C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3E00EB0E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B459C" w:rsidRPr="001D1B3C" w14:paraId="22C933CA" w14:textId="77777777" w:rsidTr="00D15EFC">
        <w:tc>
          <w:tcPr>
            <w:tcW w:w="9854" w:type="dxa"/>
          </w:tcPr>
          <w:p w14:paraId="5597273D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1BD4A40D" w14:textId="77777777" w:rsidR="00FB459C" w:rsidRPr="001D1B3C" w:rsidRDefault="00FB459C" w:rsidP="00FB45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21025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47A64E21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B459C" w:rsidRPr="001D1B3C" w14:paraId="63388C88" w14:textId="77777777" w:rsidTr="00D15EFC">
        <w:tc>
          <w:tcPr>
            <w:tcW w:w="9854" w:type="dxa"/>
          </w:tcPr>
          <w:p w14:paraId="5086ECD5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0B741F7E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7E66D04F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00E8CF56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B459C" w:rsidRPr="001D1B3C" w14:paraId="77F23842" w14:textId="77777777" w:rsidTr="00D15EFC">
        <w:tc>
          <w:tcPr>
            <w:tcW w:w="9854" w:type="dxa"/>
          </w:tcPr>
          <w:p w14:paraId="49525E2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22652A20" w14:textId="77777777" w:rsidR="00FB459C" w:rsidRPr="001D1B3C" w:rsidRDefault="00FB459C" w:rsidP="00FB459C">
      <w:pPr>
        <w:rPr>
          <w:rFonts w:ascii="Arial" w:hAnsi="Arial" w:cs="Arial"/>
        </w:rPr>
      </w:pPr>
    </w:p>
    <w:p w14:paraId="1E0DC1B4" w14:textId="77777777" w:rsidR="00FB459C" w:rsidRPr="001D1B3C" w:rsidRDefault="00FB459C" w:rsidP="00FB459C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0CCD316" w14:textId="77777777" w:rsidR="00FB459C" w:rsidRPr="001D1B3C" w:rsidRDefault="00FB459C" w:rsidP="00FB459C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1CCAAB6A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</w:p>
    <w:p w14:paraId="261ED2BB" w14:textId="34806AF9" w:rsidR="00FB459C" w:rsidRDefault="00FB459C" w:rsidP="00FB459C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961546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-2147195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-1568104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078725E1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6C4E953" w14:textId="77777777" w:rsidR="00FB459C" w:rsidRDefault="00FB459C" w:rsidP="00FB459C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39797341"/>
          <w:placeholder>
            <w:docPart w:val="8F7AD1A0E142430CB1CD0A5CDF5BB723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2B380506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F2571ED" w14:textId="0977EA3F" w:rsidR="00FB459C" w:rsidRDefault="00FB459C" w:rsidP="00FB459C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95213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4180709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755279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343123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806813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A905428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0DF9722E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59DF4B3" w14:textId="1FB432BE" w:rsidR="00FB459C" w:rsidRDefault="00214AFA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aiuto nel codice</w:t>
      </w:r>
    </w:p>
    <w:p w14:paraId="07C15464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ECF403F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E1DF978" w14:textId="2B38231D" w:rsidR="00FB459C" w:rsidRDefault="00FB459C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soluzioni</w:t>
      </w:r>
    </w:p>
    <w:p w14:paraId="4EF83048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22612322" w14:textId="790D57EF" w:rsidR="00FB459C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34890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74966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384487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4853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38D9530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69A11100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316208A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5CBF5FB" w14:textId="48F5B4A1" w:rsidR="00C14EAB" w:rsidRPr="001D1B3C" w:rsidRDefault="00214AF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Sarei stato in difficoltà</w:t>
      </w:r>
      <w:r w:rsidR="005F6838">
        <w:rPr>
          <w:rFonts w:ascii="Arial" w:hAnsi="Arial" w:cs="Arial"/>
        </w:rPr>
        <w:t xml:space="preserve"> e ci avrei messo molto più tempo per sviluppare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73876" w14:textId="77777777" w:rsidR="00C42033" w:rsidRDefault="00C42033" w:rsidP="00DC1A1A">
      <w:pPr>
        <w:spacing w:after="0" w:line="240" w:lineRule="auto"/>
      </w:pPr>
      <w:r>
        <w:separator/>
      </w:r>
    </w:p>
    <w:p w14:paraId="0EADD732" w14:textId="77777777" w:rsidR="00C42033" w:rsidRDefault="00C42033"/>
    <w:p w14:paraId="3E2541DA" w14:textId="77777777" w:rsidR="00C42033" w:rsidRDefault="00C42033" w:rsidP="00454290"/>
  </w:endnote>
  <w:endnote w:type="continuationSeparator" w:id="0">
    <w:p w14:paraId="05733D63" w14:textId="77777777" w:rsidR="00C42033" w:rsidRDefault="00C42033" w:rsidP="00DC1A1A">
      <w:pPr>
        <w:spacing w:after="0" w:line="240" w:lineRule="auto"/>
      </w:pPr>
      <w:r>
        <w:continuationSeparator/>
      </w:r>
    </w:p>
    <w:p w14:paraId="3106BD9B" w14:textId="77777777" w:rsidR="00C42033" w:rsidRDefault="00C42033"/>
    <w:p w14:paraId="6AA4B773" w14:textId="77777777" w:rsidR="00C42033" w:rsidRDefault="00C4203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C8122BB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FB459C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58767" w14:textId="77777777" w:rsidR="00C42033" w:rsidRDefault="00C42033" w:rsidP="00DC1A1A">
      <w:pPr>
        <w:spacing w:after="0" w:line="240" w:lineRule="auto"/>
      </w:pPr>
      <w:r>
        <w:separator/>
      </w:r>
    </w:p>
    <w:p w14:paraId="52C86A5C" w14:textId="77777777" w:rsidR="00C42033" w:rsidRDefault="00C42033"/>
    <w:p w14:paraId="6DA533A5" w14:textId="77777777" w:rsidR="00C42033" w:rsidRDefault="00C42033" w:rsidP="00454290"/>
  </w:footnote>
  <w:footnote w:type="continuationSeparator" w:id="0">
    <w:p w14:paraId="29CDB0A3" w14:textId="77777777" w:rsidR="00C42033" w:rsidRDefault="00C42033" w:rsidP="00DC1A1A">
      <w:pPr>
        <w:spacing w:after="0" w:line="240" w:lineRule="auto"/>
      </w:pPr>
      <w:r>
        <w:continuationSeparator/>
      </w:r>
    </w:p>
    <w:p w14:paraId="52FE34A8" w14:textId="77777777" w:rsidR="00C42033" w:rsidRDefault="00C42033"/>
    <w:p w14:paraId="7D36E9E5" w14:textId="77777777" w:rsidR="00C42033" w:rsidRDefault="00C4203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70A5D15F" w:rsidR="006E6CE4" w:rsidRPr="006E6CE4" w:rsidRDefault="00FB459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David Stefanovic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  <w:t>I2BD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AFA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4E29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6838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5782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D7C99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03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459C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F7AD1A0E142430CB1CD0A5CDF5BB72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B9A73C6-74BC-4756-ABDF-F1A3DF1814DB}"/>
      </w:docPartPr>
      <w:docPartBody>
        <w:p w:rsidR="00000000" w:rsidRDefault="00A76981" w:rsidP="00A76981">
          <w:pPr>
            <w:pStyle w:val="8F7AD1A0E142430CB1CD0A5CDF5BB723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452D4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D7C99"/>
    <w:rsid w:val="00A27987"/>
    <w:rsid w:val="00A33570"/>
    <w:rsid w:val="00A50FCC"/>
    <w:rsid w:val="00A722D4"/>
    <w:rsid w:val="00A76981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A76981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F7AD1A0E142430CB1CD0A5CDF5BB723">
    <w:name w:val="8F7AD1A0E142430CB1CD0A5CDF5BB723"/>
    <w:rsid w:val="00A769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111</TotalTime>
  <Pages>4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uzf668@cpt.local</cp:lastModifiedBy>
  <cp:revision>8</cp:revision>
  <cp:lastPrinted>2017-03-29T10:57:00Z</cp:lastPrinted>
  <dcterms:created xsi:type="dcterms:W3CDTF">2026-05-08T11:34:00Z</dcterms:created>
  <dcterms:modified xsi:type="dcterms:W3CDTF">2026-05-08T13:25:00Z</dcterms:modified>
</cp:coreProperties>
</file>