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5E946ACD" w:rsidR="005D6E86" w:rsidRPr="001D1B3C" w:rsidRDefault="00FB459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24.04.2026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03E95E08" w:rsidR="005D6E86" w:rsidRPr="001D1B3C" w:rsidRDefault="00FB459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13:15-16:30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3BDFF3E9" w14:textId="4CD99C0B" w:rsidR="000D6B81" w:rsidRPr="000D6B81" w:rsidRDefault="00FB459C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Creazione delle pagine e della navigazione tra di esse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1FAAA89F" w:rsidR="000E3821" w:rsidRPr="001D1B3C" w:rsidRDefault="000E3821" w:rsidP="00F95575">
            <w:pPr>
              <w:rPr>
                <w:rFonts w:ascii="Arial" w:hAnsi="Arial" w:cs="Arial"/>
              </w:rPr>
            </w:pP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113AB42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249940C8" w:rsidR="0091560D" w:rsidRPr="001D1B3C" w:rsidRDefault="0091560D" w:rsidP="00AB239B">
            <w:pPr>
              <w:rPr>
                <w:rFonts w:ascii="Arial" w:hAnsi="Arial" w:cs="Arial"/>
              </w:rPr>
            </w:pP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7B6EEA19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B459C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0F4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99EAA75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5C786056" w14:textId="77777777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7D5C90B5" w14:textId="496CAD90" w:rsidR="00A46F22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  <w:bookmarkEnd w:id="3"/>
    </w:p>
    <w:p w14:paraId="21F434D3" w14:textId="462E0347" w:rsidR="00A46F22" w:rsidRDefault="00BA49A4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Possibili errori e soluzioni</w:t>
      </w:r>
    </w:p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5C803BA6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B459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47C0B78D" w14:textId="1F11FE03" w:rsidR="00FB459C" w:rsidRPr="001D1B3C" w:rsidRDefault="00FB459C" w:rsidP="00FB459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FB459C" w:rsidRPr="001D1B3C" w14:paraId="68C0BCDA" w14:textId="77777777" w:rsidTr="00D15EFC">
        <w:trPr>
          <w:trHeight w:val="199"/>
        </w:trPr>
        <w:tc>
          <w:tcPr>
            <w:tcW w:w="1250" w:type="pct"/>
            <w:vAlign w:val="center"/>
          </w:tcPr>
          <w:p w14:paraId="474E6B7F" w14:textId="77777777" w:rsidR="00FB459C" w:rsidRPr="001D1B3C" w:rsidRDefault="00FB459C" w:rsidP="00D15EFC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267EC7B9" w14:textId="77777777" w:rsidR="00FB459C" w:rsidRPr="001D1B3C" w:rsidRDefault="00FB459C" w:rsidP="00D15EFC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FB459C" w:rsidRPr="001D1B3C" w14:paraId="6E402802" w14:textId="77777777" w:rsidTr="00D15EFC">
        <w:trPr>
          <w:trHeight w:val="196"/>
        </w:trPr>
        <w:tc>
          <w:tcPr>
            <w:tcW w:w="1250" w:type="pct"/>
            <w:vAlign w:val="center"/>
          </w:tcPr>
          <w:p w14:paraId="4519DD53" w14:textId="77777777" w:rsidR="00FB459C" w:rsidRPr="001D1B3C" w:rsidRDefault="00FB459C" w:rsidP="00D15EFC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0C4C82BC" w14:textId="2074F283" w:rsidR="00FB459C" w:rsidRPr="001D1B3C" w:rsidRDefault="00FB459C" w:rsidP="00D15E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08.05.2026</w:t>
            </w:r>
          </w:p>
        </w:tc>
      </w:tr>
      <w:tr w:rsidR="00FB459C" w:rsidRPr="001D1B3C" w14:paraId="081AE189" w14:textId="77777777" w:rsidTr="00D15EFC">
        <w:trPr>
          <w:trHeight w:val="250"/>
        </w:trPr>
        <w:tc>
          <w:tcPr>
            <w:tcW w:w="1250" w:type="pct"/>
            <w:vAlign w:val="center"/>
          </w:tcPr>
          <w:p w14:paraId="2E4BBA08" w14:textId="77777777" w:rsidR="00FB459C" w:rsidRPr="001D1B3C" w:rsidRDefault="00FB459C" w:rsidP="00D15EFC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2A2C8E90" w14:textId="77777777" w:rsidR="00FB459C" w:rsidRPr="001D1B3C" w:rsidRDefault="00FB459C" w:rsidP="00D15EFC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0A65F2FF" w14:textId="77777777" w:rsidR="00FB459C" w:rsidRPr="001D1B3C" w:rsidRDefault="00FB459C" w:rsidP="00D15EFC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0427DB76" w14:textId="2978800D" w:rsidR="00FB459C" w:rsidRPr="001D1B3C" w:rsidRDefault="00FB459C" w:rsidP="00D15EF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13:15-16:30</w:t>
            </w:r>
          </w:p>
        </w:tc>
      </w:tr>
    </w:tbl>
    <w:p w14:paraId="0A4B09EF" w14:textId="77777777" w:rsidR="00FB459C" w:rsidRPr="001D1B3C" w:rsidRDefault="00FB459C" w:rsidP="00FB459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B459C" w:rsidRPr="001D1B3C" w14:paraId="5EE29789" w14:textId="77777777" w:rsidTr="00D15EFC">
        <w:tc>
          <w:tcPr>
            <w:tcW w:w="9854" w:type="dxa"/>
            <w:shd w:val="clear" w:color="auto" w:fill="D9D9D9" w:themeFill="background1" w:themeFillShade="D9"/>
          </w:tcPr>
          <w:p w14:paraId="7BC8BC09" w14:textId="77777777" w:rsidR="00FB459C" w:rsidRPr="001D1B3C" w:rsidRDefault="00FB459C" w:rsidP="00D15EFC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FB459C" w:rsidRPr="008F5E5F" w14:paraId="5D13BE15" w14:textId="77777777" w:rsidTr="00D15EFC">
        <w:trPr>
          <w:trHeight w:val="4050"/>
        </w:trPr>
        <w:tc>
          <w:tcPr>
            <w:tcW w:w="9854" w:type="dxa"/>
          </w:tcPr>
          <w:p w14:paraId="35DC3CC2" w14:textId="2C7D8552" w:rsidR="00FB459C" w:rsidRPr="000D6B81" w:rsidRDefault="00214AFA" w:rsidP="00D15EFC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Creazione Login</w:t>
            </w:r>
            <w:r w:rsidR="005F6838">
              <w:rPr>
                <w:rFonts w:ascii="Arial" w:hAnsi="Arial" w:cs="Arial"/>
              </w:rPr>
              <w:t>/Registrazione</w:t>
            </w:r>
          </w:p>
        </w:tc>
      </w:tr>
    </w:tbl>
    <w:p w14:paraId="59702323" w14:textId="77777777" w:rsidR="00FB459C" w:rsidRPr="00140581" w:rsidRDefault="00FB459C" w:rsidP="00FB459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B459C" w:rsidRPr="001D1B3C" w14:paraId="44463CCC" w14:textId="77777777" w:rsidTr="00D15EFC">
        <w:tc>
          <w:tcPr>
            <w:tcW w:w="9854" w:type="dxa"/>
            <w:shd w:val="clear" w:color="auto" w:fill="D9D9D9" w:themeFill="background1" w:themeFillShade="D9"/>
          </w:tcPr>
          <w:p w14:paraId="3E00EB0E" w14:textId="77777777" w:rsidR="00FB459C" w:rsidRPr="001D1B3C" w:rsidRDefault="00FB459C" w:rsidP="00D15EFC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FB459C" w:rsidRPr="001D1B3C" w14:paraId="22C933CA" w14:textId="77777777" w:rsidTr="00D15EFC">
        <w:tc>
          <w:tcPr>
            <w:tcW w:w="9854" w:type="dxa"/>
          </w:tcPr>
          <w:p w14:paraId="5597273D" w14:textId="77777777" w:rsidR="00FB459C" w:rsidRPr="001D1B3C" w:rsidRDefault="00FB459C" w:rsidP="00D15EFC">
            <w:pPr>
              <w:rPr>
                <w:rFonts w:ascii="Arial" w:hAnsi="Arial" w:cs="Arial"/>
              </w:rPr>
            </w:pPr>
          </w:p>
        </w:tc>
      </w:tr>
    </w:tbl>
    <w:p w14:paraId="1BD4A40D" w14:textId="77777777" w:rsidR="00FB459C" w:rsidRPr="001D1B3C" w:rsidRDefault="00FB459C" w:rsidP="00FB459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B459C" w:rsidRPr="001D1B3C" w14:paraId="521025CC" w14:textId="77777777" w:rsidTr="00D15EFC">
        <w:tc>
          <w:tcPr>
            <w:tcW w:w="9854" w:type="dxa"/>
            <w:shd w:val="clear" w:color="auto" w:fill="D9D9D9" w:themeFill="background1" w:themeFillShade="D9"/>
          </w:tcPr>
          <w:p w14:paraId="47A64E21" w14:textId="77777777" w:rsidR="00FB459C" w:rsidRPr="001D1B3C" w:rsidRDefault="00FB459C" w:rsidP="00D15EFC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FB459C" w:rsidRPr="001D1B3C" w14:paraId="63388C88" w14:textId="77777777" w:rsidTr="00D15EFC">
        <w:tc>
          <w:tcPr>
            <w:tcW w:w="9854" w:type="dxa"/>
          </w:tcPr>
          <w:p w14:paraId="5086ECD5" w14:textId="77777777" w:rsidR="00FB459C" w:rsidRPr="001D1B3C" w:rsidRDefault="00FB459C" w:rsidP="00D15EFC">
            <w:pPr>
              <w:rPr>
                <w:rFonts w:ascii="Arial" w:hAnsi="Arial" w:cs="Arial"/>
              </w:rPr>
            </w:pPr>
          </w:p>
        </w:tc>
      </w:tr>
    </w:tbl>
    <w:p w14:paraId="0B741F7E" w14:textId="77777777" w:rsidR="00FB459C" w:rsidRPr="001D1B3C" w:rsidRDefault="00FB459C" w:rsidP="00FB459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B459C" w:rsidRPr="001D1B3C" w14:paraId="7E66D04F" w14:textId="77777777" w:rsidTr="00D15EFC">
        <w:tc>
          <w:tcPr>
            <w:tcW w:w="9854" w:type="dxa"/>
            <w:shd w:val="clear" w:color="auto" w:fill="D9D9D9" w:themeFill="background1" w:themeFillShade="D9"/>
          </w:tcPr>
          <w:p w14:paraId="00E8CF56" w14:textId="77777777" w:rsidR="00FB459C" w:rsidRPr="001D1B3C" w:rsidRDefault="00FB459C" w:rsidP="00D15EFC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FB459C" w:rsidRPr="001D1B3C" w14:paraId="77F23842" w14:textId="77777777" w:rsidTr="00D15EFC">
        <w:tc>
          <w:tcPr>
            <w:tcW w:w="9854" w:type="dxa"/>
          </w:tcPr>
          <w:p w14:paraId="49525E23" w14:textId="77777777" w:rsidR="00FB459C" w:rsidRPr="001D1B3C" w:rsidRDefault="00FB459C" w:rsidP="00D15EFC">
            <w:pPr>
              <w:rPr>
                <w:rFonts w:ascii="Arial" w:hAnsi="Arial" w:cs="Arial"/>
              </w:rPr>
            </w:pPr>
          </w:p>
        </w:tc>
      </w:tr>
    </w:tbl>
    <w:p w14:paraId="22652A20" w14:textId="77777777" w:rsidR="00FB459C" w:rsidRPr="001D1B3C" w:rsidRDefault="00FB459C" w:rsidP="00FB459C">
      <w:pPr>
        <w:rPr>
          <w:rFonts w:ascii="Arial" w:hAnsi="Arial" w:cs="Arial"/>
        </w:rPr>
      </w:pPr>
    </w:p>
    <w:p w14:paraId="1E0DC1B4" w14:textId="77777777" w:rsidR="00FB459C" w:rsidRPr="001D1B3C" w:rsidRDefault="00FB459C" w:rsidP="00FB459C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10CCD316" w14:textId="77777777" w:rsidR="00FB459C" w:rsidRPr="001D1B3C" w:rsidRDefault="00FB459C" w:rsidP="00FB459C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>
        <w:t xml:space="preserve"> nella giornata</w:t>
      </w:r>
    </w:p>
    <w:p w14:paraId="1CCAAB6A" w14:textId="77777777" w:rsidR="00FB459C" w:rsidRDefault="00FB459C" w:rsidP="00FB459C">
      <w:pPr>
        <w:pStyle w:val="Nessunaspaziatura"/>
        <w:rPr>
          <w:rFonts w:ascii="Arial" w:hAnsi="Arial" w:cs="Arial"/>
          <w:b/>
          <w:bCs/>
        </w:rPr>
      </w:pPr>
    </w:p>
    <w:p w14:paraId="261ED2BB" w14:textId="34806AF9" w:rsidR="00FB459C" w:rsidRDefault="00000000" w:rsidP="00FB459C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9615463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14AFA">
            <w:rPr>
              <w:rFonts w:ascii="MS Gothic" w:eastAsia="MS Gothic" w:hAnsi="MS Gothic" w:cs="Segoe UI Symbol" w:hint="eastAsia"/>
            </w:rPr>
            <w:t>☐</w:t>
          </w:r>
        </w:sdtContent>
      </w:sdt>
      <w:r w:rsidR="00FB459C" w:rsidRPr="3DB10A81">
        <w:rPr>
          <w:rFonts w:ascii="Arial" w:hAnsi="Arial" w:cs="Arial"/>
        </w:rPr>
        <w:t xml:space="preserve"> Nessuno</w:t>
      </w:r>
      <w:r w:rsidR="00FB459C">
        <w:br/>
      </w:r>
      <w:sdt>
        <w:sdtPr>
          <w:rPr>
            <w:rFonts w:ascii="Segoe UI Symbol" w:hAnsi="Segoe UI Symbol" w:cs="Segoe UI Symbol"/>
          </w:rPr>
          <w:id w:val="-21471957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B459C">
            <w:rPr>
              <w:rFonts w:ascii="MS Gothic" w:eastAsia="MS Gothic" w:hAnsi="MS Gothic" w:cs="Segoe UI Symbol" w:hint="eastAsia"/>
            </w:rPr>
            <w:t>☐</w:t>
          </w:r>
        </w:sdtContent>
      </w:sdt>
      <w:r w:rsidR="00FB459C" w:rsidRPr="3DB10A81">
        <w:rPr>
          <w:rFonts w:ascii="Arial" w:hAnsi="Arial" w:cs="Arial"/>
        </w:rPr>
        <w:t xml:space="preserve"> Occasionale</w:t>
      </w:r>
      <w:r w:rsidR="00FB459C">
        <w:br/>
      </w:r>
      <w:sdt>
        <w:sdtPr>
          <w:rPr>
            <w:rFonts w:ascii="Segoe UI Symbol" w:hAnsi="Segoe UI Symbol" w:cs="Segoe UI Symbol"/>
          </w:rPr>
          <w:id w:val="-156810402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14AFA">
            <w:rPr>
              <w:rFonts w:ascii="MS Gothic" w:eastAsia="MS Gothic" w:hAnsi="MS Gothic" w:cs="Segoe UI Symbol" w:hint="eastAsia"/>
            </w:rPr>
            <w:t>☒</w:t>
          </w:r>
        </w:sdtContent>
      </w:sdt>
      <w:r w:rsidR="00FB459C" w:rsidRPr="3DB10A81">
        <w:rPr>
          <w:rFonts w:ascii="Arial" w:hAnsi="Arial" w:cs="Arial"/>
        </w:rPr>
        <w:t xml:space="preserve"> Frequente</w:t>
      </w:r>
    </w:p>
    <w:p w14:paraId="078725E1" w14:textId="77777777" w:rsidR="00FB459C" w:rsidRPr="00872C0D" w:rsidRDefault="00FB459C" w:rsidP="00FB459C">
      <w:pPr>
        <w:pStyle w:val="Nessunaspaziatura"/>
        <w:rPr>
          <w:rFonts w:ascii="Arial" w:hAnsi="Arial" w:cs="Arial"/>
        </w:rPr>
      </w:pPr>
    </w:p>
    <w:p w14:paraId="66C4E953" w14:textId="77777777" w:rsidR="00FB459C" w:rsidRDefault="00FB459C" w:rsidP="00FB459C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39797341"/>
          <w:placeholder>
            <w:docPart w:val="8F7AD1A0E142430CB1CD0A5CDF5BB723"/>
          </w:placeholder>
        </w:sdtPr>
        <w:sdtContent>
          <w:r>
            <w:rPr>
              <w:rFonts w:ascii="Arial" w:hAnsi="Arial" w:cs="Arial"/>
            </w:rPr>
            <w:t>ChatGPT</w:t>
          </w:r>
        </w:sdtContent>
      </w:sdt>
    </w:p>
    <w:p w14:paraId="2B380506" w14:textId="77777777" w:rsidR="00FB459C" w:rsidRPr="00872C0D" w:rsidRDefault="00FB459C" w:rsidP="00FB459C">
      <w:pPr>
        <w:pStyle w:val="Nessunaspaziatura"/>
        <w:rPr>
          <w:rFonts w:ascii="Arial" w:hAnsi="Arial" w:cs="Arial"/>
        </w:rPr>
      </w:pPr>
    </w:p>
    <w:p w14:paraId="1F2571ED" w14:textId="0977EA3F" w:rsidR="00FB459C" w:rsidRDefault="00FB459C" w:rsidP="00FB459C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9521359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41807090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14AF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7552792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13431231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8068133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7A905428" w14:textId="77777777" w:rsidR="00FB459C" w:rsidRPr="00872C0D" w:rsidRDefault="00FB459C" w:rsidP="00FB459C">
      <w:pPr>
        <w:pStyle w:val="Nessunaspaziatura"/>
        <w:rPr>
          <w:rFonts w:ascii="Arial" w:hAnsi="Arial" w:cs="Arial"/>
        </w:rPr>
      </w:pPr>
    </w:p>
    <w:p w14:paraId="0DF9722E" w14:textId="77777777" w:rsidR="00FB459C" w:rsidRDefault="00FB459C" w:rsidP="00FB459C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359DF4B3" w14:textId="1FB432BE" w:rsidR="00FB459C" w:rsidRDefault="00214AFA" w:rsidP="00FB459C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Richieste di aiuto nel codice</w:t>
      </w:r>
    </w:p>
    <w:p w14:paraId="07C15464" w14:textId="77777777" w:rsidR="00FB459C" w:rsidRPr="00872C0D" w:rsidRDefault="00FB459C" w:rsidP="00FB459C">
      <w:pPr>
        <w:pStyle w:val="Nessunaspaziatura"/>
        <w:rPr>
          <w:rFonts w:ascii="Arial" w:hAnsi="Arial" w:cs="Arial"/>
        </w:rPr>
      </w:pPr>
    </w:p>
    <w:p w14:paraId="1ECF403F" w14:textId="77777777" w:rsidR="00FB459C" w:rsidRPr="00872C0D" w:rsidRDefault="00FB459C" w:rsidP="00FB459C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2E1DF978" w14:textId="2B38231D" w:rsidR="00FB459C" w:rsidRDefault="00FB459C" w:rsidP="00FB459C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Possibili soluzioni</w:t>
      </w:r>
    </w:p>
    <w:p w14:paraId="4EF83048" w14:textId="77777777" w:rsidR="00FB459C" w:rsidRDefault="00FB459C" w:rsidP="00FB459C">
      <w:pPr>
        <w:pStyle w:val="Nessunaspaziatura"/>
        <w:rPr>
          <w:rFonts w:ascii="Arial" w:hAnsi="Arial" w:cs="Arial"/>
        </w:rPr>
      </w:pPr>
    </w:p>
    <w:p w14:paraId="22612322" w14:textId="790D57EF" w:rsidR="00FB459C" w:rsidRDefault="00FB459C" w:rsidP="00FB459C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9348906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87496604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14AFA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3844870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5485320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038D9530" w14:textId="77777777" w:rsidR="00FB459C" w:rsidRDefault="00FB459C" w:rsidP="00FB459C">
      <w:pPr>
        <w:pStyle w:val="Nessunaspaziatura"/>
        <w:rPr>
          <w:rFonts w:ascii="Arial" w:hAnsi="Arial" w:cs="Arial"/>
        </w:rPr>
      </w:pPr>
    </w:p>
    <w:p w14:paraId="69A11100" w14:textId="77777777" w:rsidR="00FB459C" w:rsidRPr="00872C0D" w:rsidRDefault="00FB459C" w:rsidP="00FB459C">
      <w:pPr>
        <w:pStyle w:val="Nessunaspaziatura"/>
        <w:rPr>
          <w:rFonts w:ascii="Arial" w:hAnsi="Arial" w:cs="Arial"/>
        </w:rPr>
      </w:pPr>
    </w:p>
    <w:p w14:paraId="6316208A" w14:textId="77777777" w:rsidR="00FB459C" w:rsidRPr="00872C0D" w:rsidRDefault="00FB459C" w:rsidP="00FB459C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25CBF5FB" w14:textId="48F5B4A1" w:rsidR="00C14EAB" w:rsidRDefault="00214AFA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Sarei stato in difficoltà</w:t>
      </w:r>
      <w:r w:rsidR="005F6838">
        <w:rPr>
          <w:rFonts w:ascii="Arial" w:hAnsi="Arial" w:cs="Arial"/>
        </w:rPr>
        <w:t xml:space="preserve"> e ci avrei messo molto più tempo per sviluppare</w:t>
      </w:r>
    </w:p>
    <w:p w14:paraId="210EE7C6" w14:textId="77777777" w:rsidR="006764BC" w:rsidRDefault="006764BC" w:rsidP="00624F63">
      <w:pPr>
        <w:pStyle w:val="Nessunaspaziatura"/>
        <w:spacing w:line="276" w:lineRule="auto"/>
        <w:rPr>
          <w:rFonts w:ascii="Arial" w:hAnsi="Arial" w:cs="Arial"/>
        </w:rPr>
      </w:pPr>
    </w:p>
    <w:p w14:paraId="136E9739" w14:textId="14AC131E" w:rsidR="006764BC" w:rsidRDefault="006764B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764BC" w:rsidRPr="001D1B3C" w14:paraId="0B99A0A5" w14:textId="77777777" w:rsidTr="00245063">
        <w:trPr>
          <w:trHeight w:val="199"/>
        </w:trPr>
        <w:tc>
          <w:tcPr>
            <w:tcW w:w="1250" w:type="pct"/>
            <w:vAlign w:val="center"/>
          </w:tcPr>
          <w:p w14:paraId="4C389434" w14:textId="77777777" w:rsidR="006764BC" w:rsidRPr="001D1B3C" w:rsidRDefault="006764BC" w:rsidP="00245063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319A6822" w14:textId="77777777" w:rsidR="006764BC" w:rsidRPr="001D1B3C" w:rsidRDefault="006764BC" w:rsidP="00245063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6764BC" w:rsidRPr="001D1B3C" w14:paraId="0760516B" w14:textId="77777777" w:rsidTr="00245063">
        <w:trPr>
          <w:trHeight w:val="196"/>
        </w:trPr>
        <w:tc>
          <w:tcPr>
            <w:tcW w:w="1250" w:type="pct"/>
            <w:vAlign w:val="center"/>
          </w:tcPr>
          <w:p w14:paraId="1FB48793" w14:textId="77777777" w:rsidR="006764BC" w:rsidRPr="001D1B3C" w:rsidRDefault="006764BC" w:rsidP="00245063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6BC1DDA1" w14:textId="059319AB" w:rsidR="006764BC" w:rsidRPr="001D1B3C" w:rsidRDefault="00E40A35" w:rsidP="002450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  <w:r w:rsidR="006764BC">
              <w:rPr>
                <w:rFonts w:ascii="Arial" w:hAnsi="Arial" w:cs="Arial"/>
              </w:rPr>
              <w:t>.05.2026</w:t>
            </w:r>
          </w:p>
        </w:tc>
      </w:tr>
      <w:tr w:rsidR="006764BC" w:rsidRPr="001D1B3C" w14:paraId="2BBDF38D" w14:textId="77777777" w:rsidTr="00245063">
        <w:trPr>
          <w:trHeight w:val="250"/>
        </w:trPr>
        <w:tc>
          <w:tcPr>
            <w:tcW w:w="1250" w:type="pct"/>
            <w:vAlign w:val="center"/>
          </w:tcPr>
          <w:p w14:paraId="152026F4" w14:textId="77777777" w:rsidR="006764BC" w:rsidRPr="001D1B3C" w:rsidRDefault="006764BC" w:rsidP="00245063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0D831125" w14:textId="77777777" w:rsidR="006764BC" w:rsidRPr="001D1B3C" w:rsidRDefault="006764BC" w:rsidP="00245063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8357C40" w14:textId="77777777" w:rsidR="006764BC" w:rsidRPr="001D1B3C" w:rsidRDefault="006764BC" w:rsidP="00245063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36EC8BDA" w14:textId="77777777" w:rsidR="006764BC" w:rsidRPr="001D1B3C" w:rsidRDefault="006764BC" w:rsidP="002450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13:15-16:30</w:t>
            </w:r>
          </w:p>
        </w:tc>
      </w:tr>
    </w:tbl>
    <w:p w14:paraId="31353B65" w14:textId="77777777" w:rsidR="006764BC" w:rsidRPr="001D1B3C" w:rsidRDefault="006764BC" w:rsidP="006764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764BC" w:rsidRPr="001D1B3C" w14:paraId="0DE06B2C" w14:textId="77777777" w:rsidTr="00245063">
        <w:tc>
          <w:tcPr>
            <w:tcW w:w="9854" w:type="dxa"/>
            <w:shd w:val="clear" w:color="auto" w:fill="D9D9D9" w:themeFill="background1" w:themeFillShade="D9"/>
          </w:tcPr>
          <w:p w14:paraId="62345CFE" w14:textId="77777777" w:rsidR="006764BC" w:rsidRPr="001D1B3C" w:rsidRDefault="006764BC" w:rsidP="00245063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764BC" w:rsidRPr="008F5E5F" w14:paraId="3678CDEC" w14:textId="77777777" w:rsidTr="00245063">
        <w:trPr>
          <w:trHeight w:val="4050"/>
        </w:trPr>
        <w:tc>
          <w:tcPr>
            <w:tcW w:w="9854" w:type="dxa"/>
          </w:tcPr>
          <w:p w14:paraId="757C23DD" w14:textId="4258161D" w:rsidR="006764BC" w:rsidRPr="000D6B81" w:rsidRDefault="006764BC" w:rsidP="00245063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Documentazione</w:t>
            </w:r>
          </w:p>
        </w:tc>
      </w:tr>
    </w:tbl>
    <w:p w14:paraId="53809B4B" w14:textId="77777777" w:rsidR="006764BC" w:rsidRPr="00140581" w:rsidRDefault="006764BC" w:rsidP="006764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764BC" w:rsidRPr="001D1B3C" w14:paraId="2ECB3E58" w14:textId="77777777" w:rsidTr="00245063">
        <w:tc>
          <w:tcPr>
            <w:tcW w:w="9854" w:type="dxa"/>
            <w:shd w:val="clear" w:color="auto" w:fill="D9D9D9" w:themeFill="background1" w:themeFillShade="D9"/>
          </w:tcPr>
          <w:p w14:paraId="07D26DCE" w14:textId="77777777" w:rsidR="006764BC" w:rsidRPr="001D1B3C" w:rsidRDefault="006764BC" w:rsidP="00245063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764BC" w:rsidRPr="001D1B3C" w14:paraId="5CE0AEEA" w14:textId="77777777" w:rsidTr="00245063">
        <w:tc>
          <w:tcPr>
            <w:tcW w:w="9854" w:type="dxa"/>
          </w:tcPr>
          <w:p w14:paraId="46238CE3" w14:textId="77777777" w:rsidR="006764BC" w:rsidRPr="001D1B3C" w:rsidRDefault="006764BC" w:rsidP="00245063">
            <w:pPr>
              <w:rPr>
                <w:rFonts w:ascii="Arial" w:hAnsi="Arial" w:cs="Arial"/>
              </w:rPr>
            </w:pPr>
          </w:p>
        </w:tc>
      </w:tr>
    </w:tbl>
    <w:p w14:paraId="32A327AB" w14:textId="77777777" w:rsidR="006764BC" w:rsidRPr="001D1B3C" w:rsidRDefault="006764BC" w:rsidP="006764B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764BC" w:rsidRPr="001D1B3C" w14:paraId="7918304D" w14:textId="77777777" w:rsidTr="00245063">
        <w:tc>
          <w:tcPr>
            <w:tcW w:w="9854" w:type="dxa"/>
            <w:shd w:val="clear" w:color="auto" w:fill="D9D9D9" w:themeFill="background1" w:themeFillShade="D9"/>
          </w:tcPr>
          <w:p w14:paraId="38358ABC" w14:textId="77777777" w:rsidR="006764BC" w:rsidRPr="001D1B3C" w:rsidRDefault="006764BC" w:rsidP="00245063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764BC" w:rsidRPr="001D1B3C" w14:paraId="5485FD83" w14:textId="77777777" w:rsidTr="00245063">
        <w:tc>
          <w:tcPr>
            <w:tcW w:w="9854" w:type="dxa"/>
          </w:tcPr>
          <w:p w14:paraId="3001EA4B" w14:textId="77777777" w:rsidR="006764BC" w:rsidRPr="001D1B3C" w:rsidRDefault="006764BC" w:rsidP="00245063">
            <w:pPr>
              <w:rPr>
                <w:rFonts w:ascii="Arial" w:hAnsi="Arial" w:cs="Arial"/>
              </w:rPr>
            </w:pPr>
          </w:p>
        </w:tc>
      </w:tr>
    </w:tbl>
    <w:p w14:paraId="335B6242" w14:textId="77777777" w:rsidR="006764BC" w:rsidRPr="001D1B3C" w:rsidRDefault="006764BC" w:rsidP="006764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764BC" w:rsidRPr="001D1B3C" w14:paraId="37D39E6A" w14:textId="77777777" w:rsidTr="00245063">
        <w:tc>
          <w:tcPr>
            <w:tcW w:w="9854" w:type="dxa"/>
            <w:shd w:val="clear" w:color="auto" w:fill="D9D9D9" w:themeFill="background1" w:themeFillShade="D9"/>
          </w:tcPr>
          <w:p w14:paraId="53D54562" w14:textId="77777777" w:rsidR="006764BC" w:rsidRPr="001D1B3C" w:rsidRDefault="006764BC" w:rsidP="00245063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764BC" w:rsidRPr="001D1B3C" w14:paraId="27E128CE" w14:textId="77777777" w:rsidTr="00245063">
        <w:tc>
          <w:tcPr>
            <w:tcW w:w="9854" w:type="dxa"/>
          </w:tcPr>
          <w:p w14:paraId="4C710BDE" w14:textId="77777777" w:rsidR="006764BC" w:rsidRPr="001D1B3C" w:rsidRDefault="006764BC" w:rsidP="00245063">
            <w:pPr>
              <w:rPr>
                <w:rFonts w:ascii="Arial" w:hAnsi="Arial" w:cs="Arial"/>
              </w:rPr>
            </w:pPr>
          </w:p>
        </w:tc>
      </w:tr>
    </w:tbl>
    <w:p w14:paraId="03E7228F" w14:textId="77777777" w:rsidR="006764BC" w:rsidRPr="001D1B3C" w:rsidRDefault="006764BC" w:rsidP="006764BC">
      <w:pPr>
        <w:rPr>
          <w:rFonts w:ascii="Arial" w:hAnsi="Arial" w:cs="Arial"/>
        </w:rPr>
      </w:pPr>
    </w:p>
    <w:p w14:paraId="55257282" w14:textId="77777777" w:rsidR="006764BC" w:rsidRPr="001D1B3C" w:rsidRDefault="006764BC" w:rsidP="006764BC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18A6C5A9" w14:textId="77777777" w:rsidR="006764BC" w:rsidRPr="001D1B3C" w:rsidRDefault="006764BC" w:rsidP="006764BC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>
        <w:t xml:space="preserve"> nella giornata</w:t>
      </w:r>
    </w:p>
    <w:p w14:paraId="50F9B577" w14:textId="77777777" w:rsidR="006764BC" w:rsidRDefault="006764BC" w:rsidP="006764BC">
      <w:pPr>
        <w:pStyle w:val="Nessunaspaziatura"/>
        <w:rPr>
          <w:rFonts w:ascii="Arial" w:hAnsi="Arial" w:cs="Arial"/>
          <w:b/>
          <w:bCs/>
        </w:rPr>
      </w:pPr>
    </w:p>
    <w:p w14:paraId="16B3849A" w14:textId="67AAD1E1" w:rsidR="006764BC" w:rsidRDefault="00000000" w:rsidP="006764BC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5284583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764BC">
            <w:rPr>
              <w:rFonts w:ascii="MS Gothic" w:eastAsia="MS Gothic" w:hAnsi="MS Gothic" w:cs="Segoe UI Symbol" w:hint="eastAsia"/>
            </w:rPr>
            <w:t>☐</w:t>
          </w:r>
        </w:sdtContent>
      </w:sdt>
      <w:r w:rsidR="006764BC" w:rsidRPr="3DB10A81">
        <w:rPr>
          <w:rFonts w:ascii="Arial" w:hAnsi="Arial" w:cs="Arial"/>
        </w:rPr>
        <w:t xml:space="preserve"> Nessuno</w:t>
      </w:r>
      <w:r w:rsidR="006764BC">
        <w:br/>
      </w:r>
      <w:sdt>
        <w:sdtPr>
          <w:rPr>
            <w:rFonts w:ascii="Segoe UI Symbol" w:hAnsi="Segoe UI Symbol" w:cs="Segoe UI Symbol"/>
          </w:rPr>
          <w:id w:val="-102479399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764BC">
            <w:rPr>
              <w:rFonts w:ascii="MS Gothic" w:eastAsia="MS Gothic" w:hAnsi="MS Gothic" w:cs="Segoe UI Symbol" w:hint="eastAsia"/>
            </w:rPr>
            <w:t>☒</w:t>
          </w:r>
        </w:sdtContent>
      </w:sdt>
      <w:r w:rsidR="006764BC" w:rsidRPr="3DB10A81">
        <w:rPr>
          <w:rFonts w:ascii="Arial" w:hAnsi="Arial" w:cs="Arial"/>
        </w:rPr>
        <w:t xml:space="preserve"> Occasionale</w:t>
      </w:r>
      <w:r w:rsidR="006764BC">
        <w:br/>
      </w:r>
      <w:sdt>
        <w:sdtPr>
          <w:rPr>
            <w:rFonts w:ascii="Segoe UI Symbol" w:hAnsi="Segoe UI Symbol" w:cs="Segoe UI Symbol"/>
          </w:rPr>
          <w:id w:val="-20118296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764BC">
            <w:rPr>
              <w:rFonts w:ascii="MS Gothic" w:eastAsia="MS Gothic" w:hAnsi="MS Gothic" w:cs="Segoe UI Symbol" w:hint="eastAsia"/>
            </w:rPr>
            <w:t>☐</w:t>
          </w:r>
        </w:sdtContent>
      </w:sdt>
      <w:r w:rsidR="006764BC" w:rsidRPr="3DB10A81">
        <w:rPr>
          <w:rFonts w:ascii="Arial" w:hAnsi="Arial" w:cs="Arial"/>
        </w:rPr>
        <w:t xml:space="preserve"> Frequente</w:t>
      </w:r>
    </w:p>
    <w:p w14:paraId="7FF2D0C6" w14:textId="77777777" w:rsidR="006764BC" w:rsidRPr="00872C0D" w:rsidRDefault="006764BC" w:rsidP="006764BC">
      <w:pPr>
        <w:pStyle w:val="Nessunaspaziatura"/>
        <w:rPr>
          <w:rFonts w:ascii="Arial" w:hAnsi="Arial" w:cs="Arial"/>
        </w:rPr>
      </w:pPr>
    </w:p>
    <w:p w14:paraId="21402B0D" w14:textId="77777777" w:rsidR="006764BC" w:rsidRDefault="006764BC" w:rsidP="006764BC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1227060260"/>
          <w:placeholder>
            <w:docPart w:val="615AF6DAD13D4228B976A547BD373035"/>
          </w:placeholder>
        </w:sdtPr>
        <w:sdtContent>
          <w:r>
            <w:rPr>
              <w:rFonts w:ascii="Arial" w:hAnsi="Arial" w:cs="Arial"/>
            </w:rPr>
            <w:t>ChatGPT</w:t>
          </w:r>
        </w:sdtContent>
      </w:sdt>
    </w:p>
    <w:p w14:paraId="35C05396" w14:textId="77777777" w:rsidR="006764BC" w:rsidRPr="00872C0D" w:rsidRDefault="006764BC" w:rsidP="006764BC">
      <w:pPr>
        <w:pStyle w:val="Nessunaspaziatura"/>
        <w:rPr>
          <w:rFonts w:ascii="Arial" w:hAnsi="Arial" w:cs="Arial"/>
        </w:rPr>
      </w:pPr>
    </w:p>
    <w:p w14:paraId="2E536E5F" w14:textId="32F73957" w:rsidR="006764BC" w:rsidRDefault="006764BC" w:rsidP="006764BC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-88232501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18228453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9414325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-27574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-11561493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51BDF3EC" w14:textId="77777777" w:rsidR="006764BC" w:rsidRPr="00872C0D" w:rsidRDefault="006764BC" w:rsidP="006764BC">
      <w:pPr>
        <w:pStyle w:val="Nessunaspaziatura"/>
        <w:rPr>
          <w:rFonts w:ascii="Arial" w:hAnsi="Arial" w:cs="Arial"/>
        </w:rPr>
      </w:pPr>
    </w:p>
    <w:p w14:paraId="7F439486" w14:textId="77777777" w:rsidR="006764BC" w:rsidRDefault="006764BC" w:rsidP="006764BC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5EA5D92E" w14:textId="15708510" w:rsidR="006764BC" w:rsidRDefault="006764BC" w:rsidP="006764BC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Richieste di spiegazioni o approfondimenti</w:t>
      </w:r>
    </w:p>
    <w:p w14:paraId="1B89A755" w14:textId="77777777" w:rsidR="006764BC" w:rsidRPr="00872C0D" w:rsidRDefault="006764BC" w:rsidP="006764BC">
      <w:pPr>
        <w:pStyle w:val="Nessunaspaziatura"/>
        <w:rPr>
          <w:rFonts w:ascii="Arial" w:hAnsi="Arial" w:cs="Arial"/>
        </w:rPr>
      </w:pPr>
    </w:p>
    <w:p w14:paraId="0AE537C2" w14:textId="77777777" w:rsidR="006764BC" w:rsidRPr="00872C0D" w:rsidRDefault="006764BC" w:rsidP="006764BC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1698B2B8" w14:textId="0B748831" w:rsidR="006764BC" w:rsidRDefault="006764BC" w:rsidP="006764BC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Spiegazioni</w:t>
      </w:r>
    </w:p>
    <w:p w14:paraId="7B0CFAE2" w14:textId="77777777" w:rsidR="006764BC" w:rsidRDefault="006764BC" w:rsidP="006764BC">
      <w:pPr>
        <w:pStyle w:val="Nessunaspaziatura"/>
        <w:rPr>
          <w:rFonts w:ascii="Arial" w:hAnsi="Arial" w:cs="Arial"/>
        </w:rPr>
      </w:pPr>
    </w:p>
    <w:p w14:paraId="3C01993A" w14:textId="6C05ACAF" w:rsidR="006764BC" w:rsidRDefault="006764BC" w:rsidP="006764BC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4368344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7116373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11883556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699555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246019EB" w14:textId="77777777" w:rsidR="006764BC" w:rsidRDefault="006764BC" w:rsidP="006764BC">
      <w:pPr>
        <w:pStyle w:val="Nessunaspaziatura"/>
        <w:rPr>
          <w:rFonts w:ascii="Arial" w:hAnsi="Arial" w:cs="Arial"/>
        </w:rPr>
      </w:pPr>
    </w:p>
    <w:p w14:paraId="15CF09AA" w14:textId="77777777" w:rsidR="006764BC" w:rsidRPr="00872C0D" w:rsidRDefault="006764BC" w:rsidP="006764BC">
      <w:pPr>
        <w:pStyle w:val="Nessunaspaziatura"/>
        <w:rPr>
          <w:rFonts w:ascii="Arial" w:hAnsi="Arial" w:cs="Arial"/>
        </w:rPr>
      </w:pPr>
    </w:p>
    <w:p w14:paraId="42B28890" w14:textId="77777777" w:rsidR="006764BC" w:rsidRPr="00872C0D" w:rsidRDefault="006764BC" w:rsidP="006764BC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28661C39" w14:textId="0CA611C4" w:rsidR="00241A8B" w:rsidRDefault="006764BC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Ci avrei messo più tempo</w:t>
      </w:r>
    </w:p>
    <w:p w14:paraId="5A0455C8" w14:textId="77777777" w:rsidR="00241A8B" w:rsidRDefault="00241A8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41A8B" w:rsidRPr="001D1B3C" w14:paraId="776C9554" w14:textId="77777777" w:rsidTr="00CD5F15">
        <w:trPr>
          <w:trHeight w:val="199"/>
        </w:trPr>
        <w:tc>
          <w:tcPr>
            <w:tcW w:w="1250" w:type="pct"/>
            <w:vAlign w:val="center"/>
          </w:tcPr>
          <w:p w14:paraId="34340F5A" w14:textId="77777777" w:rsidR="00241A8B" w:rsidRPr="001D1B3C" w:rsidRDefault="00241A8B" w:rsidP="00CD5F1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4C3DBC46" w14:textId="77777777" w:rsidR="00241A8B" w:rsidRPr="001D1B3C" w:rsidRDefault="00241A8B" w:rsidP="00CD5F15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241A8B" w:rsidRPr="001D1B3C" w14:paraId="73470E3B" w14:textId="77777777" w:rsidTr="00CD5F15">
        <w:trPr>
          <w:trHeight w:val="196"/>
        </w:trPr>
        <w:tc>
          <w:tcPr>
            <w:tcW w:w="1250" w:type="pct"/>
            <w:vAlign w:val="center"/>
          </w:tcPr>
          <w:p w14:paraId="1BA9B7CC" w14:textId="77777777" w:rsidR="00241A8B" w:rsidRPr="001D1B3C" w:rsidRDefault="00241A8B" w:rsidP="00CD5F1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58FCBF63" w14:textId="482266A3" w:rsidR="00241A8B" w:rsidRPr="001D1B3C" w:rsidRDefault="00241A8B" w:rsidP="00CD5F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  <w:r>
              <w:rPr>
                <w:rFonts w:ascii="Arial" w:hAnsi="Arial" w:cs="Arial"/>
              </w:rPr>
              <w:t>.05.2026</w:t>
            </w:r>
          </w:p>
        </w:tc>
      </w:tr>
      <w:tr w:rsidR="00241A8B" w:rsidRPr="001D1B3C" w14:paraId="20EA04B4" w14:textId="77777777" w:rsidTr="00CD5F15">
        <w:trPr>
          <w:trHeight w:val="250"/>
        </w:trPr>
        <w:tc>
          <w:tcPr>
            <w:tcW w:w="1250" w:type="pct"/>
            <w:vAlign w:val="center"/>
          </w:tcPr>
          <w:p w14:paraId="07F9E267" w14:textId="77777777" w:rsidR="00241A8B" w:rsidRPr="001D1B3C" w:rsidRDefault="00241A8B" w:rsidP="00CD5F1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186F2B5D" w14:textId="77777777" w:rsidR="00241A8B" w:rsidRPr="001D1B3C" w:rsidRDefault="00241A8B" w:rsidP="00CD5F15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BDF4D1F" w14:textId="77777777" w:rsidR="00241A8B" w:rsidRPr="001D1B3C" w:rsidRDefault="00241A8B" w:rsidP="00CD5F1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409EA342" w14:textId="1F560FC1" w:rsidR="00241A8B" w:rsidRPr="001D1B3C" w:rsidRDefault="00241A8B" w:rsidP="00CD5F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9-20</w:t>
            </w:r>
          </w:p>
        </w:tc>
      </w:tr>
    </w:tbl>
    <w:p w14:paraId="4CC32C2E" w14:textId="77777777" w:rsidR="00241A8B" w:rsidRPr="001D1B3C" w:rsidRDefault="00241A8B" w:rsidP="00241A8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41A8B" w:rsidRPr="001D1B3C" w14:paraId="1177B6AC" w14:textId="77777777" w:rsidTr="00CD5F15">
        <w:tc>
          <w:tcPr>
            <w:tcW w:w="9854" w:type="dxa"/>
            <w:shd w:val="clear" w:color="auto" w:fill="D9D9D9" w:themeFill="background1" w:themeFillShade="D9"/>
          </w:tcPr>
          <w:p w14:paraId="7682C2CA" w14:textId="77777777" w:rsidR="00241A8B" w:rsidRPr="001D1B3C" w:rsidRDefault="00241A8B" w:rsidP="00CD5F1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241A8B" w:rsidRPr="008F5E5F" w14:paraId="117A7EA9" w14:textId="77777777" w:rsidTr="00CD5F15">
        <w:trPr>
          <w:trHeight w:val="4050"/>
        </w:trPr>
        <w:tc>
          <w:tcPr>
            <w:tcW w:w="9854" w:type="dxa"/>
          </w:tcPr>
          <w:p w14:paraId="38A79E8E" w14:textId="77777777" w:rsidR="00241A8B" w:rsidRPr="000D6B81" w:rsidRDefault="00241A8B" w:rsidP="00CD5F15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Documentazione</w:t>
            </w:r>
          </w:p>
        </w:tc>
      </w:tr>
    </w:tbl>
    <w:p w14:paraId="2359E167" w14:textId="77777777" w:rsidR="00241A8B" w:rsidRPr="00140581" w:rsidRDefault="00241A8B" w:rsidP="00241A8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41A8B" w:rsidRPr="001D1B3C" w14:paraId="20556102" w14:textId="77777777" w:rsidTr="00CD5F15">
        <w:tc>
          <w:tcPr>
            <w:tcW w:w="9854" w:type="dxa"/>
            <w:shd w:val="clear" w:color="auto" w:fill="D9D9D9" w:themeFill="background1" w:themeFillShade="D9"/>
          </w:tcPr>
          <w:p w14:paraId="4A28F53F" w14:textId="77777777" w:rsidR="00241A8B" w:rsidRPr="001D1B3C" w:rsidRDefault="00241A8B" w:rsidP="00CD5F1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241A8B" w:rsidRPr="001D1B3C" w14:paraId="2998CCDD" w14:textId="77777777" w:rsidTr="00CD5F15">
        <w:tc>
          <w:tcPr>
            <w:tcW w:w="9854" w:type="dxa"/>
          </w:tcPr>
          <w:p w14:paraId="06774B84" w14:textId="77777777" w:rsidR="00241A8B" w:rsidRPr="001D1B3C" w:rsidRDefault="00241A8B" w:rsidP="00CD5F15">
            <w:pPr>
              <w:rPr>
                <w:rFonts w:ascii="Arial" w:hAnsi="Arial" w:cs="Arial"/>
              </w:rPr>
            </w:pPr>
          </w:p>
        </w:tc>
      </w:tr>
    </w:tbl>
    <w:p w14:paraId="65F7FFD1" w14:textId="77777777" w:rsidR="00241A8B" w:rsidRPr="001D1B3C" w:rsidRDefault="00241A8B" w:rsidP="00241A8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41A8B" w:rsidRPr="001D1B3C" w14:paraId="73CDE1A0" w14:textId="77777777" w:rsidTr="00CD5F15">
        <w:tc>
          <w:tcPr>
            <w:tcW w:w="9854" w:type="dxa"/>
            <w:shd w:val="clear" w:color="auto" w:fill="D9D9D9" w:themeFill="background1" w:themeFillShade="D9"/>
          </w:tcPr>
          <w:p w14:paraId="761DE457" w14:textId="77777777" w:rsidR="00241A8B" w:rsidRPr="001D1B3C" w:rsidRDefault="00241A8B" w:rsidP="00CD5F1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241A8B" w:rsidRPr="001D1B3C" w14:paraId="3FB75FA4" w14:textId="77777777" w:rsidTr="00CD5F15">
        <w:tc>
          <w:tcPr>
            <w:tcW w:w="9854" w:type="dxa"/>
          </w:tcPr>
          <w:p w14:paraId="3C55B96D" w14:textId="77777777" w:rsidR="00241A8B" w:rsidRPr="001D1B3C" w:rsidRDefault="00241A8B" w:rsidP="00CD5F15">
            <w:pPr>
              <w:rPr>
                <w:rFonts w:ascii="Arial" w:hAnsi="Arial" w:cs="Arial"/>
              </w:rPr>
            </w:pPr>
          </w:p>
        </w:tc>
      </w:tr>
    </w:tbl>
    <w:p w14:paraId="78DCF6A2" w14:textId="77777777" w:rsidR="00241A8B" w:rsidRPr="001D1B3C" w:rsidRDefault="00241A8B" w:rsidP="00241A8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41A8B" w:rsidRPr="001D1B3C" w14:paraId="1075A4E4" w14:textId="77777777" w:rsidTr="00CD5F15">
        <w:tc>
          <w:tcPr>
            <w:tcW w:w="9854" w:type="dxa"/>
            <w:shd w:val="clear" w:color="auto" w:fill="D9D9D9" w:themeFill="background1" w:themeFillShade="D9"/>
          </w:tcPr>
          <w:p w14:paraId="4FEE9FCF" w14:textId="77777777" w:rsidR="00241A8B" w:rsidRPr="001D1B3C" w:rsidRDefault="00241A8B" w:rsidP="00CD5F1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241A8B" w:rsidRPr="001D1B3C" w14:paraId="10BBE093" w14:textId="77777777" w:rsidTr="00CD5F15">
        <w:tc>
          <w:tcPr>
            <w:tcW w:w="9854" w:type="dxa"/>
          </w:tcPr>
          <w:p w14:paraId="0C436665" w14:textId="77777777" w:rsidR="00241A8B" w:rsidRPr="001D1B3C" w:rsidRDefault="00241A8B" w:rsidP="00CD5F15">
            <w:pPr>
              <w:rPr>
                <w:rFonts w:ascii="Arial" w:hAnsi="Arial" w:cs="Arial"/>
              </w:rPr>
            </w:pPr>
          </w:p>
        </w:tc>
      </w:tr>
    </w:tbl>
    <w:p w14:paraId="12A31D81" w14:textId="77777777" w:rsidR="00241A8B" w:rsidRPr="001D1B3C" w:rsidRDefault="00241A8B" w:rsidP="00241A8B">
      <w:pPr>
        <w:rPr>
          <w:rFonts w:ascii="Arial" w:hAnsi="Arial" w:cs="Arial"/>
        </w:rPr>
      </w:pPr>
    </w:p>
    <w:p w14:paraId="16AF96E3" w14:textId="77777777" w:rsidR="00241A8B" w:rsidRPr="001D1B3C" w:rsidRDefault="00241A8B" w:rsidP="00241A8B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693C3EB4" w14:textId="77777777" w:rsidR="00241A8B" w:rsidRPr="001D1B3C" w:rsidRDefault="00241A8B" w:rsidP="00241A8B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>
        <w:t xml:space="preserve"> nella giornata</w:t>
      </w:r>
    </w:p>
    <w:p w14:paraId="473E8117" w14:textId="77777777" w:rsidR="00241A8B" w:rsidRDefault="00241A8B" w:rsidP="00241A8B">
      <w:pPr>
        <w:pStyle w:val="Nessunaspaziatura"/>
        <w:rPr>
          <w:rFonts w:ascii="Arial" w:hAnsi="Arial" w:cs="Arial"/>
          <w:b/>
          <w:bCs/>
        </w:rPr>
      </w:pPr>
    </w:p>
    <w:p w14:paraId="43EB394E" w14:textId="77777777" w:rsidR="00241A8B" w:rsidRDefault="00241A8B" w:rsidP="00241A8B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-7852713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Nessuno</w:t>
      </w:r>
      <w:r>
        <w:br/>
      </w:r>
      <w:sdt>
        <w:sdtPr>
          <w:rPr>
            <w:rFonts w:ascii="Segoe UI Symbol" w:hAnsi="Segoe UI Symbol" w:cs="Segoe UI Symbol"/>
          </w:rPr>
          <w:id w:val="-150435160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Occasionale</w:t>
      </w:r>
      <w:r>
        <w:br/>
      </w:r>
      <w:sdt>
        <w:sdtPr>
          <w:rPr>
            <w:rFonts w:ascii="Segoe UI Symbol" w:hAnsi="Segoe UI Symbol" w:cs="Segoe UI Symbol"/>
          </w:rPr>
          <w:id w:val="21248866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Frequente</w:t>
      </w:r>
    </w:p>
    <w:p w14:paraId="32023908" w14:textId="77777777" w:rsidR="00241A8B" w:rsidRPr="00872C0D" w:rsidRDefault="00241A8B" w:rsidP="00241A8B">
      <w:pPr>
        <w:pStyle w:val="Nessunaspaziatura"/>
        <w:rPr>
          <w:rFonts w:ascii="Arial" w:hAnsi="Arial" w:cs="Arial"/>
        </w:rPr>
      </w:pPr>
    </w:p>
    <w:p w14:paraId="1A52BDA0" w14:textId="77777777" w:rsidR="00241A8B" w:rsidRDefault="00241A8B" w:rsidP="00241A8B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110639518"/>
          <w:placeholder>
            <w:docPart w:val="8C74F099B36945D4B2AF7718C20687A1"/>
          </w:placeholder>
        </w:sdtPr>
        <w:sdtContent>
          <w:r>
            <w:rPr>
              <w:rFonts w:ascii="Arial" w:hAnsi="Arial" w:cs="Arial"/>
            </w:rPr>
            <w:t>ChatGPT</w:t>
          </w:r>
        </w:sdtContent>
      </w:sdt>
    </w:p>
    <w:p w14:paraId="7341752B" w14:textId="77777777" w:rsidR="00241A8B" w:rsidRPr="00872C0D" w:rsidRDefault="00241A8B" w:rsidP="00241A8B">
      <w:pPr>
        <w:pStyle w:val="Nessunaspaziatura"/>
        <w:rPr>
          <w:rFonts w:ascii="Arial" w:hAnsi="Arial" w:cs="Arial"/>
        </w:rPr>
      </w:pPr>
    </w:p>
    <w:p w14:paraId="3138EEDA" w14:textId="77777777" w:rsidR="00241A8B" w:rsidRDefault="00241A8B" w:rsidP="00241A8B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-117056255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1928396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3021607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181614475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21116171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70300153" w14:textId="77777777" w:rsidR="00241A8B" w:rsidRPr="00872C0D" w:rsidRDefault="00241A8B" w:rsidP="00241A8B">
      <w:pPr>
        <w:pStyle w:val="Nessunaspaziatura"/>
        <w:rPr>
          <w:rFonts w:ascii="Arial" w:hAnsi="Arial" w:cs="Arial"/>
        </w:rPr>
      </w:pPr>
    </w:p>
    <w:p w14:paraId="7CAFCF13" w14:textId="77777777" w:rsidR="00241A8B" w:rsidRDefault="00241A8B" w:rsidP="00241A8B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7FA80AE7" w14:textId="77777777" w:rsidR="00241A8B" w:rsidRDefault="00241A8B" w:rsidP="00241A8B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Richieste di spiegazioni o approfondimenti</w:t>
      </w:r>
    </w:p>
    <w:p w14:paraId="6CB73B9F" w14:textId="77777777" w:rsidR="00241A8B" w:rsidRPr="00872C0D" w:rsidRDefault="00241A8B" w:rsidP="00241A8B">
      <w:pPr>
        <w:pStyle w:val="Nessunaspaziatura"/>
        <w:rPr>
          <w:rFonts w:ascii="Arial" w:hAnsi="Arial" w:cs="Arial"/>
        </w:rPr>
      </w:pPr>
    </w:p>
    <w:p w14:paraId="4C773EC5" w14:textId="77777777" w:rsidR="00241A8B" w:rsidRPr="00872C0D" w:rsidRDefault="00241A8B" w:rsidP="00241A8B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15AFD6B9" w14:textId="77777777" w:rsidR="00241A8B" w:rsidRDefault="00241A8B" w:rsidP="00241A8B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Spiegazioni</w:t>
      </w:r>
    </w:p>
    <w:p w14:paraId="15CD31CE" w14:textId="77777777" w:rsidR="00241A8B" w:rsidRDefault="00241A8B" w:rsidP="00241A8B">
      <w:pPr>
        <w:pStyle w:val="Nessunaspaziatura"/>
        <w:rPr>
          <w:rFonts w:ascii="Arial" w:hAnsi="Arial" w:cs="Arial"/>
        </w:rPr>
      </w:pPr>
    </w:p>
    <w:p w14:paraId="7BFC60F5" w14:textId="77777777" w:rsidR="00241A8B" w:rsidRDefault="00241A8B" w:rsidP="00241A8B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0516902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9554751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84709244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2502413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1C208EE4" w14:textId="77777777" w:rsidR="00241A8B" w:rsidRDefault="00241A8B" w:rsidP="00241A8B">
      <w:pPr>
        <w:pStyle w:val="Nessunaspaziatura"/>
        <w:rPr>
          <w:rFonts w:ascii="Arial" w:hAnsi="Arial" w:cs="Arial"/>
        </w:rPr>
      </w:pPr>
    </w:p>
    <w:p w14:paraId="28168C48" w14:textId="77777777" w:rsidR="00241A8B" w:rsidRPr="00872C0D" w:rsidRDefault="00241A8B" w:rsidP="00241A8B">
      <w:pPr>
        <w:pStyle w:val="Nessunaspaziatura"/>
        <w:rPr>
          <w:rFonts w:ascii="Arial" w:hAnsi="Arial" w:cs="Arial"/>
        </w:rPr>
      </w:pPr>
    </w:p>
    <w:p w14:paraId="04107CA1" w14:textId="77777777" w:rsidR="00241A8B" w:rsidRPr="00872C0D" w:rsidRDefault="00241A8B" w:rsidP="00241A8B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0789D122" w14:textId="77777777" w:rsidR="00241A8B" w:rsidRPr="003678F6" w:rsidRDefault="00241A8B" w:rsidP="00241A8B">
      <w:pPr>
        <w:pStyle w:val="Nessunaspaziatura"/>
        <w:spacing w:line="276" w:lineRule="auto"/>
        <w:rPr>
          <w:rFonts w:ascii="Arial" w:hAnsi="Arial" w:cs="Arial"/>
          <w:u w:val="single"/>
        </w:rPr>
      </w:pPr>
      <w:r>
        <w:rPr>
          <w:rFonts w:ascii="Arial" w:hAnsi="Arial" w:cs="Arial"/>
        </w:rPr>
        <w:t>Ci avrei messo più tempo</w:t>
      </w:r>
    </w:p>
    <w:p w14:paraId="25857A00" w14:textId="154DF1E5" w:rsidR="00241A8B" w:rsidRDefault="00241A8B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br w:type="page"/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41A8B" w:rsidRPr="001D1B3C" w14:paraId="37BD31C5" w14:textId="77777777" w:rsidTr="00CD5F15">
        <w:trPr>
          <w:trHeight w:val="199"/>
        </w:trPr>
        <w:tc>
          <w:tcPr>
            <w:tcW w:w="1250" w:type="pct"/>
            <w:vAlign w:val="center"/>
          </w:tcPr>
          <w:p w14:paraId="5B52EF8B" w14:textId="77777777" w:rsidR="00241A8B" w:rsidRPr="001D1B3C" w:rsidRDefault="00241A8B" w:rsidP="00CD5F1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17BC8EC1" w14:textId="77777777" w:rsidR="00241A8B" w:rsidRPr="001D1B3C" w:rsidRDefault="00241A8B" w:rsidP="00CD5F15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241A8B" w:rsidRPr="001D1B3C" w14:paraId="55FE455B" w14:textId="77777777" w:rsidTr="00CD5F15">
        <w:trPr>
          <w:trHeight w:val="196"/>
        </w:trPr>
        <w:tc>
          <w:tcPr>
            <w:tcW w:w="1250" w:type="pct"/>
            <w:vAlign w:val="center"/>
          </w:tcPr>
          <w:p w14:paraId="702B1A1F" w14:textId="77777777" w:rsidR="00241A8B" w:rsidRPr="001D1B3C" w:rsidRDefault="00241A8B" w:rsidP="00CD5F1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40960302" w14:textId="63C5FB7E" w:rsidR="00241A8B" w:rsidRPr="001D1B3C" w:rsidRDefault="00241A8B" w:rsidP="00CD5F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  <w:r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>.2026</w:t>
            </w:r>
          </w:p>
        </w:tc>
      </w:tr>
      <w:tr w:rsidR="00241A8B" w:rsidRPr="001D1B3C" w14:paraId="420A9E83" w14:textId="77777777" w:rsidTr="00CD5F15">
        <w:trPr>
          <w:trHeight w:val="250"/>
        </w:trPr>
        <w:tc>
          <w:tcPr>
            <w:tcW w:w="1250" w:type="pct"/>
            <w:vAlign w:val="center"/>
          </w:tcPr>
          <w:p w14:paraId="16B7A7E7" w14:textId="77777777" w:rsidR="00241A8B" w:rsidRPr="001D1B3C" w:rsidRDefault="00241A8B" w:rsidP="00CD5F1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1EB0F55A" w14:textId="77777777" w:rsidR="00241A8B" w:rsidRPr="001D1B3C" w:rsidRDefault="00241A8B" w:rsidP="00CD5F15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05C14C86" w14:textId="77777777" w:rsidR="00241A8B" w:rsidRPr="001D1B3C" w:rsidRDefault="00241A8B" w:rsidP="00CD5F1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63A16773" w14:textId="6893F48F" w:rsidR="00241A8B" w:rsidRPr="001D1B3C" w:rsidRDefault="00241A8B" w:rsidP="00CD5F1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15-16</w:t>
            </w:r>
          </w:p>
        </w:tc>
      </w:tr>
    </w:tbl>
    <w:p w14:paraId="2C6FEB79" w14:textId="77777777" w:rsidR="00241A8B" w:rsidRPr="001D1B3C" w:rsidRDefault="00241A8B" w:rsidP="00241A8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41A8B" w:rsidRPr="001D1B3C" w14:paraId="63082F97" w14:textId="77777777" w:rsidTr="00CD5F15">
        <w:tc>
          <w:tcPr>
            <w:tcW w:w="9854" w:type="dxa"/>
            <w:shd w:val="clear" w:color="auto" w:fill="D9D9D9" w:themeFill="background1" w:themeFillShade="D9"/>
          </w:tcPr>
          <w:p w14:paraId="5CA9394D" w14:textId="77777777" w:rsidR="00241A8B" w:rsidRPr="001D1B3C" w:rsidRDefault="00241A8B" w:rsidP="00CD5F1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241A8B" w:rsidRPr="008F5E5F" w14:paraId="184F56F3" w14:textId="77777777" w:rsidTr="00CD5F15">
        <w:trPr>
          <w:trHeight w:val="4050"/>
        </w:trPr>
        <w:tc>
          <w:tcPr>
            <w:tcW w:w="9854" w:type="dxa"/>
          </w:tcPr>
          <w:p w14:paraId="4C168DEB" w14:textId="77777777" w:rsidR="00241A8B" w:rsidRPr="000D6B81" w:rsidRDefault="00241A8B" w:rsidP="00CD5F15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Documentazione</w:t>
            </w:r>
          </w:p>
        </w:tc>
      </w:tr>
    </w:tbl>
    <w:p w14:paraId="36C7754E" w14:textId="77777777" w:rsidR="00241A8B" w:rsidRPr="00140581" w:rsidRDefault="00241A8B" w:rsidP="00241A8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41A8B" w:rsidRPr="001D1B3C" w14:paraId="24E32121" w14:textId="77777777" w:rsidTr="00CD5F15">
        <w:tc>
          <w:tcPr>
            <w:tcW w:w="9854" w:type="dxa"/>
            <w:shd w:val="clear" w:color="auto" w:fill="D9D9D9" w:themeFill="background1" w:themeFillShade="D9"/>
          </w:tcPr>
          <w:p w14:paraId="1CEC00B0" w14:textId="77777777" w:rsidR="00241A8B" w:rsidRPr="001D1B3C" w:rsidRDefault="00241A8B" w:rsidP="00CD5F1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241A8B" w:rsidRPr="001D1B3C" w14:paraId="53DFBF17" w14:textId="77777777" w:rsidTr="00CD5F15">
        <w:tc>
          <w:tcPr>
            <w:tcW w:w="9854" w:type="dxa"/>
          </w:tcPr>
          <w:p w14:paraId="387AA384" w14:textId="77777777" w:rsidR="00241A8B" w:rsidRPr="001D1B3C" w:rsidRDefault="00241A8B" w:rsidP="00CD5F15">
            <w:pPr>
              <w:rPr>
                <w:rFonts w:ascii="Arial" w:hAnsi="Arial" w:cs="Arial"/>
              </w:rPr>
            </w:pPr>
          </w:p>
        </w:tc>
      </w:tr>
    </w:tbl>
    <w:p w14:paraId="49B2C1C7" w14:textId="77777777" w:rsidR="00241A8B" w:rsidRPr="001D1B3C" w:rsidRDefault="00241A8B" w:rsidP="00241A8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41A8B" w:rsidRPr="001D1B3C" w14:paraId="22FC9A05" w14:textId="77777777" w:rsidTr="00CD5F15">
        <w:tc>
          <w:tcPr>
            <w:tcW w:w="9854" w:type="dxa"/>
            <w:shd w:val="clear" w:color="auto" w:fill="D9D9D9" w:themeFill="background1" w:themeFillShade="D9"/>
          </w:tcPr>
          <w:p w14:paraId="69C0C2C3" w14:textId="77777777" w:rsidR="00241A8B" w:rsidRPr="001D1B3C" w:rsidRDefault="00241A8B" w:rsidP="00CD5F1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241A8B" w:rsidRPr="001D1B3C" w14:paraId="4AC31807" w14:textId="77777777" w:rsidTr="00CD5F15">
        <w:tc>
          <w:tcPr>
            <w:tcW w:w="9854" w:type="dxa"/>
          </w:tcPr>
          <w:p w14:paraId="4FAD69DD" w14:textId="77777777" w:rsidR="00241A8B" w:rsidRPr="001D1B3C" w:rsidRDefault="00241A8B" w:rsidP="00CD5F15">
            <w:pPr>
              <w:rPr>
                <w:rFonts w:ascii="Arial" w:hAnsi="Arial" w:cs="Arial"/>
              </w:rPr>
            </w:pPr>
          </w:p>
        </w:tc>
      </w:tr>
    </w:tbl>
    <w:p w14:paraId="397DAF17" w14:textId="77777777" w:rsidR="00241A8B" w:rsidRPr="001D1B3C" w:rsidRDefault="00241A8B" w:rsidP="00241A8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41A8B" w:rsidRPr="001D1B3C" w14:paraId="5BD87F70" w14:textId="77777777" w:rsidTr="00CD5F15">
        <w:tc>
          <w:tcPr>
            <w:tcW w:w="9854" w:type="dxa"/>
            <w:shd w:val="clear" w:color="auto" w:fill="D9D9D9" w:themeFill="background1" w:themeFillShade="D9"/>
          </w:tcPr>
          <w:p w14:paraId="25B2EA70" w14:textId="77777777" w:rsidR="00241A8B" w:rsidRPr="001D1B3C" w:rsidRDefault="00241A8B" w:rsidP="00CD5F15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241A8B" w:rsidRPr="001D1B3C" w14:paraId="0DF7A5FF" w14:textId="77777777" w:rsidTr="00CD5F15">
        <w:tc>
          <w:tcPr>
            <w:tcW w:w="9854" w:type="dxa"/>
          </w:tcPr>
          <w:p w14:paraId="1B9DC0BC" w14:textId="77777777" w:rsidR="00241A8B" w:rsidRPr="001D1B3C" w:rsidRDefault="00241A8B" w:rsidP="00CD5F15">
            <w:pPr>
              <w:rPr>
                <w:rFonts w:ascii="Arial" w:hAnsi="Arial" w:cs="Arial"/>
              </w:rPr>
            </w:pPr>
          </w:p>
        </w:tc>
      </w:tr>
    </w:tbl>
    <w:p w14:paraId="70A7D5DD" w14:textId="77777777" w:rsidR="00241A8B" w:rsidRPr="001D1B3C" w:rsidRDefault="00241A8B" w:rsidP="00241A8B">
      <w:pPr>
        <w:rPr>
          <w:rFonts w:ascii="Arial" w:hAnsi="Arial" w:cs="Arial"/>
        </w:rPr>
      </w:pPr>
    </w:p>
    <w:p w14:paraId="71C48242" w14:textId="77777777" w:rsidR="00241A8B" w:rsidRPr="001D1B3C" w:rsidRDefault="00241A8B" w:rsidP="00241A8B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1AC60B4D" w14:textId="77777777" w:rsidR="00241A8B" w:rsidRPr="001D1B3C" w:rsidRDefault="00241A8B" w:rsidP="00241A8B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>
        <w:t xml:space="preserve"> nella giornata</w:t>
      </w:r>
    </w:p>
    <w:p w14:paraId="3AAC3D0C" w14:textId="77777777" w:rsidR="00241A8B" w:rsidRDefault="00241A8B" w:rsidP="00241A8B">
      <w:pPr>
        <w:pStyle w:val="Nessunaspaziatura"/>
        <w:rPr>
          <w:rFonts w:ascii="Arial" w:hAnsi="Arial" w:cs="Arial"/>
          <w:b/>
          <w:bCs/>
        </w:rPr>
      </w:pPr>
    </w:p>
    <w:p w14:paraId="7CAED869" w14:textId="77777777" w:rsidR="00241A8B" w:rsidRDefault="00241A8B" w:rsidP="00241A8B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4271620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Nessuno</w:t>
      </w:r>
      <w:r>
        <w:br/>
      </w:r>
      <w:sdt>
        <w:sdtPr>
          <w:rPr>
            <w:rFonts w:ascii="Segoe UI Symbol" w:hAnsi="Segoe UI Symbol" w:cs="Segoe UI Symbol"/>
          </w:rPr>
          <w:id w:val="3089855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Occasionale</w:t>
      </w:r>
      <w:r>
        <w:br/>
      </w:r>
      <w:sdt>
        <w:sdtPr>
          <w:rPr>
            <w:rFonts w:ascii="Segoe UI Symbol" w:hAnsi="Segoe UI Symbol" w:cs="Segoe UI Symbol"/>
          </w:rPr>
          <w:id w:val="-8378445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Frequente</w:t>
      </w:r>
    </w:p>
    <w:p w14:paraId="5AB1394A" w14:textId="77777777" w:rsidR="00241A8B" w:rsidRPr="00872C0D" w:rsidRDefault="00241A8B" w:rsidP="00241A8B">
      <w:pPr>
        <w:pStyle w:val="Nessunaspaziatura"/>
        <w:rPr>
          <w:rFonts w:ascii="Arial" w:hAnsi="Arial" w:cs="Arial"/>
        </w:rPr>
      </w:pPr>
    </w:p>
    <w:p w14:paraId="5BEFC38B" w14:textId="77777777" w:rsidR="00241A8B" w:rsidRDefault="00241A8B" w:rsidP="00241A8B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25455031"/>
          <w:placeholder>
            <w:docPart w:val="3C3F81BD7CCC4E29A1C0746382B5F878"/>
          </w:placeholder>
        </w:sdtPr>
        <w:sdtContent>
          <w:r>
            <w:rPr>
              <w:rFonts w:ascii="Arial" w:hAnsi="Arial" w:cs="Arial"/>
            </w:rPr>
            <w:t>ChatGPT</w:t>
          </w:r>
        </w:sdtContent>
      </w:sdt>
    </w:p>
    <w:p w14:paraId="182D8869" w14:textId="77777777" w:rsidR="00241A8B" w:rsidRPr="00872C0D" w:rsidRDefault="00241A8B" w:rsidP="00241A8B">
      <w:pPr>
        <w:pStyle w:val="Nessunaspaziatura"/>
        <w:rPr>
          <w:rFonts w:ascii="Arial" w:hAnsi="Arial" w:cs="Arial"/>
        </w:rPr>
      </w:pPr>
    </w:p>
    <w:p w14:paraId="25D6E09D" w14:textId="77777777" w:rsidR="00241A8B" w:rsidRDefault="00241A8B" w:rsidP="00241A8B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71477438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322632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2269981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189569730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20491721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F73B0EA" w14:textId="77777777" w:rsidR="00241A8B" w:rsidRPr="00872C0D" w:rsidRDefault="00241A8B" w:rsidP="00241A8B">
      <w:pPr>
        <w:pStyle w:val="Nessunaspaziatura"/>
        <w:rPr>
          <w:rFonts w:ascii="Arial" w:hAnsi="Arial" w:cs="Arial"/>
        </w:rPr>
      </w:pPr>
    </w:p>
    <w:p w14:paraId="5456DE98" w14:textId="77777777" w:rsidR="00241A8B" w:rsidRDefault="00241A8B" w:rsidP="00241A8B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23A6420A" w14:textId="77777777" w:rsidR="00241A8B" w:rsidRDefault="00241A8B" w:rsidP="00241A8B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Richieste di spiegazioni o approfondimenti</w:t>
      </w:r>
    </w:p>
    <w:p w14:paraId="3C4044C9" w14:textId="77777777" w:rsidR="00241A8B" w:rsidRPr="00872C0D" w:rsidRDefault="00241A8B" w:rsidP="00241A8B">
      <w:pPr>
        <w:pStyle w:val="Nessunaspaziatura"/>
        <w:rPr>
          <w:rFonts w:ascii="Arial" w:hAnsi="Arial" w:cs="Arial"/>
        </w:rPr>
      </w:pPr>
    </w:p>
    <w:p w14:paraId="089BB3FB" w14:textId="77777777" w:rsidR="00241A8B" w:rsidRPr="00872C0D" w:rsidRDefault="00241A8B" w:rsidP="00241A8B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5854594E" w14:textId="77777777" w:rsidR="00241A8B" w:rsidRDefault="00241A8B" w:rsidP="00241A8B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Spiegazioni</w:t>
      </w:r>
    </w:p>
    <w:p w14:paraId="36F2FD39" w14:textId="77777777" w:rsidR="00241A8B" w:rsidRDefault="00241A8B" w:rsidP="00241A8B">
      <w:pPr>
        <w:pStyle w:val="Nessunaspaziatura"/>
        <w:rPr>
          <w:rFonts w:ascii="Arial" w:hAnsi="Arial" w:cs="Arial"/>
        </w:rPr>
      </w:pPr>
    </w:p>
    <w:p w14:paraId="22E93F29" w14:textId="77777777" w:rsidR="00241A8B" w:rsidRDefault="00241A8B" w:rsidP="00241A8B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8412770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149114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17842661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0755757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6928DE5C" w14:textId="77777777" w:rsidR="00241A8B" w:rsidRDefault="00241A8B" w:rsidP="00241A8B">
      <w:pPr>
        <w:pStyle w:val="Nessunaspaziatura"/>
        <w:rPr>
          <w:rFonts w:ascii="Arial" w:hAnsi="Arial" w:cs="Arial"/>
        </w:rPr>
      </w:pPr>
    </w:p>
    <w:p w14:paraId="5FE760C9" w14:textId="77777777" w:rsidR="00241A8B" w:rsidRPr="00872C0D" w:rsidRDefault="00241A8B" w:rsidP="00241A8B">
      <w:pPr>
        <w:pStyle w:val="Nessunaspaziatura"/>
        <w:rPr>
          <w:rFonts w:ascii="Arial" w:hAnsi="Arial" w:cs="Arial"/>
        </w:rPr>
      </w:pPr>
    </w:p>
    <w:p w14:paraId="4A78F867" w14:textId="77777777" w:rsidR="00241A8B" w:rsidRPr="00872C0D" w:rsidRDefault="00241A8B" w:rsidP="00241A8B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1DDE6B26" w14:textId="77777777" w:rsidR="00241A8B" w:rsidRPr="003678F6" w:rsidRDefault="00241A8B" w:rsidP="00241A8B">
      <w:pPr>
        <w:pStyle w:val="Nessunaspaziatura"/>
        <w:spacing w:line="276" w:lineRule="auto"/>
        <w:rPr>
          <w:rFonts w:ascii="Arial" w:hAnsi="Arial" w:cs="Arial"/>
          <w:u w:val="single"/>
        </w:rPr>
      </w:pPr>
      <w:r>
        <w:rPr>
          <w:rFonts w:ascii="Arial" w:hAnsi="Arial" w:cs="Arial"/>
        </w:rPr>
        <w:t>Ci avrei messo più tempo</w:t>
      </w:r>
    </w:p>
    <w:p w14:paraId="6A45A43F" w14:textId="77777777" w:rsidR="006764BC" w:rsidRPr="003678F6" w:rsidRDefault="006764BC" w:rsidP="00624F63">
      <w:pPr>
        <w:pStyle w:val="Nessunaspaziatura"/>
        <w:spacing w:line="276" w:lineRule="auto"/>
        <w:rPr>
          <w:rFonts w:ascii="Arial" w:hAnsi="Arial" w:cs="Arial"/>
          <w:u w:val="single"/>
        </w:rPr>
      </w:pPr>
    </w:p>
    <w:sectPr w:rsidR="006764BC" w:rsidRPr="003678F6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48CC0" w14:textId="77777777" w:rsidR="00F13338" w:rsidRDefault="00F13338" w:rsidP="00DC1A1A">
      <w:pPr>
        <w:spacing w:after="0" w:line="240" w:lineRule="auto"/>
      </w:pPr>
      <w:r>
        <w:separator/>
      </w:r>
    </w:p>
    <w:p w14:paraId="26A8906C" w14:textId="77777777" w:rsidR="00F13338" w:rsidRDefault="00F13338"/>
    <w:p w14:paraId="2BB93D94" w14:textId="77777777" w:rsidR="00F13338" w:rsidRDefault="00F13338" w:rsidP="00454290"/>
  </w:endnote>
  <w:endnote w:type="continuationSeparator" w:id="0">
    <w:p w14:paraId="3E59B5EB" w14:textId="77777777" w:rsidR="00F13338" w:rsidRDefault="00F13338" w:rsidP="00DC1A1A">
      <w:pPr>
        <w:spacing w:after="0" w:line="240" w:lineRule="auto"/>
      </w:pPr>
      <w:r>
        <w:continuationSeparator/>
      </w:r>
    </w:p>
    <w:p w14:paraId="12A4D6B5" w14:textId="77777777" w:rsidR="00F13338" w:rsidRDefault="00F13338"/>
    <w:p w14:paraId="58CDAB87" w14:textId="77777777" w:rsidR="00F13338" w:rsidRDefault="00F13338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5C8122BB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</w:t>
        </w:r>
        <w:proofErr w:type="spellStart"/>
        <w:r w:rsidR="00FB459C">
          <w:rPr>
            <w:rFonts w:ascii="Arial" w:hAnsi="Arial" w:cs="Arial"/>
          </w:rPr>
          <w:t>MyAgenda</w:t>
        </w:r>
        <w:proofErr w:type="spellEnd"/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F568B" w14:textId="77777777" w:rsidR="00F13338" w:rsidRDefault="00F13338" w:rsidP="00DC1A1A">
      <w:pPr>
        <w:spacing w:after="0" w:line="240" w:lineRule="auto"/>
      </w:pPr>
      <w:r>
        <w:separator/>
      </w:r>
    </w:p>
    <w:p w14:paraId="71A7EDE8" w14:textId="77777777" w:rsidR="00F13338" w:rsidRDefault="00F13338"/>
    <w:p w14:paraId="525ECE33" w14:textId="77777777" w:rsidR="00F13338" w:rsidRDefault="00F13338" w:rsidP="00454290"/>
  </w:footnote>
  <w:footnote w:type="continuationSeparator" w:id="0">
    <w:p w14:paraId="573F7D68" w14:textId="77777777" w:rsidR="00F13338" w:rsidRDefault="00F13338" w:rsidP="00DC1A1A">
      <w:pPr>
        <w:spacing w:after="0" w:line="240" w:lineRule="auto"/>
      </w:pPr>
      <w:r>
        <w:continuationSeparator/>
      </w:r>
    </w:p>
    <w:p w14:paraId="39BAEF8D" w14:textId="77777777" w:rsidR="00F13338" w:rsidRDefault="00F13338"/>
    <w:p w14:paraId="5384B5DC" w14:textId="77777777" w:rsidR="00F13338" w:rsidRDefault="00F13338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70A5D15F" w:rsidR="006E6CE4" w:rsidRPr="006E6CE4" w:rsidRDefault="00FB459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David Stefanovic</w:t>
    </w:r>
    <w:r>
      <w:rPr>
        <w:rFonts w:ascii="Arial" w:hAnsi="Arial" w:cs="Arial"/>
        <w:lang w:val="fr-CH"/>
      </w:rPr>
      <w:tab/>
    </w:r>
    <w:r>
      <w:rPr>
        <w:rFonts w:ascii="Arial" w:hAnsi="Arial" w:cs="Arial"/>
        <w:lang w:val="fr-CH"/>
      </w:rPr>
      <w:tab/>
    </w:r>
    <w:r>
      <w:rPr>
        <w:rFonts w:ascii="Arial" w:hAnsi="Arial" w:cs="Arial"/>
        <w:lang w:val="fr-CH"/>
      </w:rPr>
      <w:tab/>
    </w:r>
    <w:r>
      <w:rPr>
        <w:rFonts w:ascii="Arial" w:hAnsi="Arial" w:cs="Arial"/>
        <w:lang w:val="fr-CH"/>
      </w:rPr>
      <w:tab/>
    </w:r>
    <w:r>
      <w:rPr>
        <w:rFonts w:ascii="Arial" w:hAnsi="Arial" w:cs="Arial"/>
        <w:lang w:val="fr-CH"/>
      </w:rPr>
      <w:tab/>
      <w:t>I2BD</w:t>
    </w:r>
    <w:r>
      <w:rPr>
        <w:rFonts w:ascii="Arial" w:hAnsi="Arial" w:cs="Arial"/>
        <w:lang w:val="fr-CH"/>
      </w:rPr>
      <w:tab/>
    </w:r>
    <w:r>
      <w:rPr>
        <w:rFonts w:ascii="Arial" w:hAnsi="Arial" w:cs="Arial"/>
        <w:lang w:val="fr-CH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268C"/>
    <w:multiLevelType w:val="hybridMultilevel"/>
    <w:tmpl w:val="E5E2D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45CF0"/>
    <w:multiLevelType w:val="hybridMultilevel"/>
    <w:tmpl w:val="717074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2287E"/>
    <w:multiLevelType w:val="hybridMultilevel"/>
    <w:tmpl w:val="933263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C64C9"/>
    <w:multiLevelType w:val="hybridMultilevel"/>
    <w:tmpl w:val="6E44B8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1181A"/>
    <w:multiLevelType w:val="hybridMultilevel"/>
    <w:tmpl w:val="A3FC97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B71CB"/>
    <w:multiLevelType w:val="hybridMultilevel"/>
    <w:tmpl w:val="B4EE8F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46F97"/>
    <w:multiLevelType w:val="hybridMultilevel"/>
    <w:tmpl w:val="6658BBF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A465E"/>
    <w:multiLevelType w:val="hybridMultilevel"/>
    <w:tmpl w:val="A7F61F7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72CD0"/>
    <w:multiLevelType w:val="hybridMultilevel"/>
    <w:tmpl w:val="D130BF8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E3497"/>
    <w:multiLevelType w:val="hybridMultilevel"/>
    <w:tmpl w:val="5F70E39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603FB"/>
    <w:multiLevelType w:val="hybridMultilevel"/>
    <w:tmpl w:val="2006DCB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6A675A"/>
    <w:multiLevelType w:val="hybridMultilevel"/>
    <w:tmpl w:val="52561B0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87BB3"/>
    <w:multiLevelType w:val="hybridMultilevel"/>
    <w:tmpl w:val="A3B03A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46B1A"/>
    <w:multiLevelType w:val="hybridMultilevel"/>
    <w:tmpl w:val="B4140EC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AD3AB7"/>
    <w:multiLevelType w:val="hybridMultilevel"/>
    <w:tmpl w:val="7BC4A4D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18326A"/>
    <w:multiLevelType w:val="hybridMultilevel"/>
    <w:tmpl w:val="7252461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5DD5F6F"/>
    <w:multiLevelType w:val="hybridMultilevel"/>
    <w:tmpl w:val="CA20C18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705E19"/>
    <w:multiLevelType w:val="hybridMultilevel"/>
    <w:tmpl w:val="78B66E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996FEF"/>
    <w:multiLevelType w:val="hybridMultilevel"/>
    <w:tmpl w:val="071623E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F70C78"/>
    <w:multiLevelType w:val="hybridMultilevel"/>
    <w:tmpl w:val="94C25120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97656E"/>
    <w:multiLevelType w:val="hybridMultilevel"/>
    <w:tmpl w:val="7A6E5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38279F"/>
    <w:multiLevelType w:val="hybridMultilevel"/>
    <w:tmpl w:val="90EE9F3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FD2E6E"/>
    <w:multiLevelType w:val="hybridMultilevel"/>
    <w:tmpl w:val="E834D6F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4B5DD0"/>
    <w:multiLevelType w:val="hybridMultilevel"/>
    <w:tmpl w:val="92E2500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BA501FB"/>
    <w:multiLevelType w:val="hybridMultilevel"/>
    <w:tmpl w:val="708E8C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9C2C01"/>
    <w:multiLevelType w:val="hybridMultilevel"/>
    <w:tmpl w:val="B9544BF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DA7339"/>
    <w:multiLevelType w:val="hybridMultilevel"/>
    <w:tmpl w:val="577A4EB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445D28"/>
    <w:multiLevelType w:val="hybridMultilevel"/>
    <w:tmpl w:val="E5BC1BB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416115"/>
    <w:multiLevelType w:val="hybridMultilevel"/>
    <w:tmpl w:val="BAB4058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1E77B6"/>
    <w:multiLevelType w:val="hybridMultilevel"/>
    <w:tmpl w:val="C3AC12F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667FD3"/>
    <w:multiLevelType w:val="hybridMultilevel"/>
    <w:tmpl w:val="AA646C4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221484"/>
    <w:multiLevelType w:val="hybridMultilevel"/>
    <w:tmpl w:val="68EA611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A93580"/>
    <w:multiLevelType w:val="hybridMultilevel"/>
    <w:tmpl w:val="679425B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7CB028A"/>
    <w:multiLevelType w:val="hybridMultilevel"/>
    <w:tmpl w:val="75E4082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8850B3"/>
    <w:multiLevelType w:val="hybridMultilevel"/>
    <w:tmpl w:val="957057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BD0C2E"/>
    <w:multiLevelType w:val="hybridMultilevel"/>
    <w:tmpl w:val="CD18CA8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42"/>
  </w:num>
  <w:num w:numId="2" w16cid:durableId="1967395049">
    <w:abstractNumId w:val="32"/>
  </w:num>
  <w:num w:numId="3" w16cid:durableId="560798018">
    <w:abstractNumId w:val="43"/>
  </w:num>
  <w:num w:numId="4" w16cid:durableId="456266356">
    <w:abstractNumId w:val="19"/>
  </w:num>
  <w:num w:numId="5" w16cid:durableId="1952517828">
    <w:abstractNumId w:val="52"/>
  </w:num>
  <w:num w:numId="6" w16cid:durableId="482088381">
    <w:abstractNumId w:val="9"/>
  </w:num>
  <w:num w:numId="7" w16cid:durableId="1543905248">
    <w:abstractNumId w:val="44"/>
  </w:num>
  <w:num w:numId="8" w16cid:durableId="1594119998">
    <w:abstractNumId w:val="25"/>
  </w:num>
  <w:num w:numId="9" w16cid:durableId="849562418">
    <w:abstractNumId w:val="21"/>
  </w:num>
  <w:num w:numId="10" w16cid:durableId="1199708427">
    <w:abstractNumId w:val="24"/>
  </w:num>
  <w:num w:numId="11" w16cid:durableId="1046024604">
    <w:abstractNumId w:val="39"/>
  </w:num>
  <w:num w:numId="12" w16cid:durableId="1521582063">
    <w:abstractNumId w:val="6"/>
  </w:num>
  <w:num w:numId="13" w16cid:durableId="1400208319">
    <w:abstractNumId w:val="18"/>
  </w:num>
  <w:num w:numId="14" w16cid:durableId="1121418896">
    <w:abstractNumId w:val="28"/>
  </w:num>
  <w:num w:numId="15" w16cid:durableId="198932241">
    <w:abstractNumId w:val="23"/>
  </w:num>
  <w:num w:numId="16" w16cid:durableId="419378984">
    <w:abstractNumId w:val="30"/>
  </w:num>
  <w:num w:numId="17" w16cid:durableId="1159079366">
    <w:abstractNumId w:val="57"/>
  </w:num>
  <w:num w:numId="18" w16cid:durableId="495001252">
    <w:abstractNumId w:val="26"/>
  </w:num>
  <w:num w:numId="19" w16cid:durableId="289753360">
    <w:abstractNumId w:val="48"/>
  </w:num>
  <w:num w:numId="20" w16cid:durableId="657273719">
    <w:abstractNumId w:val="14"/>
  </w:num>
  <w:num w:numId="21" w16cid:durableId="1527209842">
    <w:abstractNumId w:val="3"/>
  </w:num>
  <w:num w:numId="22" w16cid:durableId="714813474">
    <w:abstractNumId w:val="29"/>
  </w:num>
  <w:num w:numId="23" w16cid:durableId="2128502188">
    <w:abstractNumId w:val="34"/>
  </w:num>
  <w:num w:numId="24" w16cid:durableId="334304469">
    <w:abstractNumId w:val="46"/>
  </w:num>
  <w:num w:numId="25" w16cid:durableId="1682465918">
    <w:abstractNumId w:val="53"/>
  </w:num>
  <w:num w:numId="26" w16cid:durableId="1007246716">
    <w:abstractNumId w:val="12"/>
  </w:num>
  <w:num w:numId="27" w16cid:durableId="457070654">
    <w:abstractNumId w:val="5"/>
  </w:num>
  <w:num w:numId="28" w16cid:durableId="1963883502">
    <w:abstractNumId w:val="17"/>
  </w:num>
  <w:num w:numId="29" w16cid:durableId="342055961">
    <w:abstractNumId w:val="45"/>
  </w:num>
  <w:num w:numId="30" w16cid:durableId="1803838443">
    <w:abstractNumId w:val="50"/>
  </w:num>
  <w:num w:numId="31" w16cid:durableId="1921863189">
    <w:abstractNumId w:val="37"/>
  </w:num>
  <w:num w:numId="32" w16cid:durableId="1319915466">
    <w:abstractNumId w:val="16"/>
  </w:num>
  <w:num w:numId="33" w16cid:durableId="451485476">
    <w:abstractNumId w:val="38"/>
  </w:num>
  <w:num w:numId="34" w16cid:durableId="1375739537">
    <w:abstractNumId w:val="47"/>
  </w:num>
  <w:num w:numId="35" w16cid:durableId="1807620058">
    <w:abstractNumId w:val="20"/>
  </w:num>
  <w:num w:numId="36" w16cid:durableId="94401912">
    <w:abstractNumId w:val="40"/>
  </w:num>
  <w:num w:numId="37" w16cid:durableId="1502353429">
    <w:abstractNumId w:val="0"/>
  </w:num>
  <w:num w:numId="38" w16cid:durableId="1852716381">
    <w:abstractNumId w:val="55"/>
  </w:num>
  <w:num w:numId="39" w16cid:durableId="200676886">
    <w:abstractNumId w:val="49"/>
  </w:num>
  <w:num w:numId="40" w16cid:durableId="569735918">
    <w:abstractNumId w:val="35"/>
  </w:num>
  <w:num w:numId="41" w16cid:durableId="487140011">
    <w:abstractNumId w:val="4"/>
  </w:num>
  <w:num w:numId="42" w16cid:durableId="424769868">
    <w:abstractNumId w:val="11"/>
  </w:num>
  <w:num w:numId="43" w16cid:durableId="872503145">
    <w:abstractNumId w:val="13"/>
  </w:num>
  <w:num w:numId="44" w16cid:durableId="1419524683">
    <w:abstractNumId w:val="2"/>
  </w:num>
  <w:num w:numId="45" w16cid:durableId="1692102849">
    <w:abstractNumId w:val="54"/>
  </w:num>
  <w:num w:numId="46" w16cid:durableId="700588973">
    <w:abstractNumId w:val="36"/>
  </w:num>
  <w:num w:numId="47" w16cid:durableId="1215703997">
    <w:abstractNumId w:val="15"/>
  </w:num>
  <w:num w:numId="48" w16cid:durableId="419836820">
    <w:abstractNumId w:val="56"/>
  </w:num>
  <w:num w:numId="49" w16cid:durableId="1514418801">
    <w:abstractNumId w:val="41"/>
  </w:num>
  <w:num w:numId="50" w16cid:durableId="2129663774">
    <w:abstractNumId w:val="1"/>
  </w:num>
  <w:num w:numId="51" w16cid:durableId="1201820465">
    <w:abstractNumId w:val="33"/>
  </w:num>
  <w:num w:numId="52" w16cid:durableId="1366054231">
    <w:abstractNumId w:val="22"/>
  </w:num>
  <w:num w:numId="53" w16cid:durableId="691995646">
    <w:abstractNumId w:val="31"/>
  </w:num>
  <w:num w:numId="54" w16cid:durableId="191308874">
    <w:abstractNumId w:val="51"/>
  </w:num>
  <w:num w:numId="55" w16cid:durableId="223033207">
    <w:abstractNumId w:val="7"/>
  </w:num>
  <w:num w:numId="56" w16cid:durableId="327367828">
    <w:abstractNumId w:val="27"/>
  </w:num>
  <w:num w:numId="57" w16cid:durableId="524830094">
    <w:abstractNumId w:val="8"/>
  </w:num>
  <w:num w:numId="58" w16cid:durableId="5671082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AFA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1A8B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236F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4E29"/>
    <w:rsid w:val="003576C0"/>
    <w:rsid w:val="00360883"/>
    <w:rsid w:val="003610D9"/>
    <w:rsid w:val="003678F6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9B6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5F6838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184B"/>
    <w:rsid w:val="00672082"/>
    <w:rsid w:val="00672EE4"/>
    <w:rsid w:val="0067366D"/>
    <w:rsid w:val="00673EF4"/>
    <w:rsid w:val="006764BC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AC7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5782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2099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D7C99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60AC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03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4F2A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034FA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0A35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3338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5B9C"/>
    <w:rsid w:val="00F92160"/>
    <w:rsid w:val="00F94FCA"/>
    <w:rsid w:val="00F95575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459C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8F7AD1A0E142430CB1CD0A5CDF5BB723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0B9A73C6-74BC-4756-ABDF-F1A3DF1814DB}"/>
      </w:docPartPr>
      <w:docPartBody>
        <w:p w:rsidR="00AA0DAF" w:rsidRDefault="00A76981" w:rsidP="00A76981">
          <w:pPr>
            <w:pStyle w:val="8F7AD1A0E142430CB1CD0A5CDF5BB723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15AF6DAD13D4228B976A547BD373035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41DCA64F-7523-4829-AA0A-DA29AD00C557}"/>
      </w:docPartPr>
      <w:docPartBody>
        <w:p w:rsidR="00722D8E" w:rsidRDefault="00AA0DAF" w:rsidP="00AA0DAF">
          <w:pPr>
            <w:pStyle w:val="615AF6DAD13D4228B976A547BD373035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8C74F099B36945D4B2AF7718C20687A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D56338F-12DA-4DE5-8E32-F635363B6AAD}"/>
      </w:docPartPr>
      <w:docPartBody>
        <w:p w:rsidR="00000000" w:rsidRDefault="00BD6EBD" w:rsidP="00BD6EBD">
          <w:pPr>
            <w:pStyle w:val="8C74F099B36945D4B2AF7718C20687A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3C3F81BD7CCC4E29A1C0746382B5F878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8CDBB30D-DDFF-4BC1-B299-D33EC41426DB}"/>
      </w:docPartPr>
      <w:docPartBody>
        <w:p w:rsidR="00000000" w:rsidRDefault="00BD6EBD" w:rsidP="00BD6EBD">
          <w:pPr>
            <w:pStyle w:val="3C3F81BD7CCC4E29A1C0746382B5F878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428E9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452D4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2D8E"/>
    <w:rsid w:val="00723B32"/>
    <w:rsid w:val="00744FC6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9D7C99"/>
    <w:rsid w:val="00A27987"/>
    <w:rsid w:val="00A33570"/>
    <w:rsid w:val="00A50FCC"/>
    <w:rsid w:val="00A722D4"/>
    <w:rsid w:val="00A76981"/>
    <w:rsid w:val="00A817CA"/>
    <w:rsid w:val="00AA0DAF"/>
    <w:rsid w:val="00AE32CB"/>
    <w:rsid w:val="00AE405E"/>
    <w:rsid w:val="00B016E5"/>
    <w:rsid w:val="00B01CBF"/>
    <w:rsid w:val="00B13199"/>
    <w:rsid w:val="00B255ED"/>
    <w:rsid w:val="00B26B07"/>
    <w:rsid w:val="00B34858"/>
    <w:rsid w:val="00B4671D"/>
    <w:rsid w:val="00B532B4"/>
    <w:rsid w:val="00B560AC"/>
    <w:rsid w:val="00BC14BB"/>
    <w:rsid w:val="00BC3196"/>
    <w:rsid w:val="00BD6EBD"/>
    <w:rsid w:val="00BE1173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4F2A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4422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BD6EBD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8F7AD1A0E142430CB1CD0A5CDF5BB723">
    <w:name w:val="8F7AD1A0E142430CB1CD0A5CDF5BB723"/>
    <w:rsid w:val="00A76981"/>
  </w:style>
  <w:style w:type="paragraph" w:customStyle="1" w:styleId="615AF6DAD13D4228B976A547BD373035">
    <w:name w:val="615AF6DAD13D4228B976A547BD373035"/>
    <w:rsid w:val="00AA0DAF"/>
  </w:style>
  <w:style w:type="paragraph" w:customStyle="1" w:styleId="8C74F099B36945D4B2AF7718C20687A1">
    <w:name w:val="8C74F099B36945D4B2AF7718C20687A1"/>
    <w:rsid w:val="00BD6EBD"/>
  </w:style>
  <w:style w:type="paragraph" w:customStyle="1" w:styleId="3C3F81BD7CCC4E29A1C0746382B5F878">
    <w:name w:val="3C3F81BD7CCC4E29A1C0746382B5F878"/>
    <w:rsid w:val="00BD6EB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116</TotalTime>
  <Pages>10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MyAgenda</Company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uzf668@cpt.local</cp:lastModifiedBy>
  <cp:revision>12</cp:revision>
  <cp:lastPrinted>2017-03-29T10:57:00Z</cp:lastPrinted>
  <dcterms:created xsi:type="dcterms:W3CDTF">2026-05-08T11:34:00Z</dcterms:created>
  <dcterms:modified xsi:type="dcterms:W3CDTF">2026-06-03T10:40:00Z</dcterms:modified>
</cp:coreProperties>
</file>