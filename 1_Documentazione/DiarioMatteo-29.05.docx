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F445C09" w:rsidR="005D6E86" w:rsidRPr="001D1B3C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166FA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</w:t>
            </w:r>
            <w:r w:rsidR="009959B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71C785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CA2877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  <w:r w:rsidR="00CA2877">
              <w:rPr>
                <w:rFonts w:ascii="Arial" w:hAnsi="Arial" w:cs="Arial"/>
              </w:rPr>
              <w:t>15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7519DBDE" w:rsidR="000D6B81" w:rsidRPr="000D6B81" w:rsidRDefault="00CA2877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definitiva della pagina impostazioni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3CF0529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D27526D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9C9D92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A5EE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44B2C6B9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r w:rsidR="00FA5EED">
        <w:rPr>
          <w:rFonts w:ascii="Arial" w:hAnsi="Arial" w:cs="Arial"/>
        </w:rPr>
        <w:t>Google AI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3010C58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65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65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2891E55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0018B206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1F434D3" w14:textId="2F7C5896" w:rsidR="00A46F22" w:rsidRPr="007E47DD" w:rsidRDefault="00872C0D" w:rsidP="00B47F0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  <w:r w:rsidR="00216398">
        <w:rPr>
          <w:rFonts w:ascii="Arial" w:hAnsi="Arial" w:cs="Arial"/>
        </w:rPr>
        <w:br/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B14001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47DD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47D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3EF429D1" w14:textId="0F52A473" w:rsidR="00C14EAB" w:rsidRDefault="00872C0D" w:rsidP="00B47F01">
      <w:pPr>
        <w:pStyle w:val="Nessunaspaziatura"/>
        <w:rPr>
          <w:rFonts w:ascii="Arial" w:hAnsi="Arial" w:cs="Arial"/>
          <w:color w:val="0070C0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0CB3F3A" w14:textId="29E8157D" w:rsidR="00B47F01" w:rsidRPr="00EB1264" w:rsidRDefault="007E47DD" w:rsidP="00B47F01">
      <w:pPr>
        <w:pStyle w:val="Nessunaspaziatura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>NULLA : )</w:t>
      </w:r>
    </w:p>
    <w:sectPr w:rsidR="00B47F01" w:rsidRPr="00EB126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884D0" w14:textId="77777777" w:rsidR="00BA0804" w:rsidRDefault="00BA0804" w:rsidP="00DC1A1A">
      <w:pPr>
        <w:spacing w:after="0" w:line="240" w:lineRule="auto"/>
      </w:pPr>
      <w:r>
        <w:separator/>
      </w:r>
    </w:p>
    <w:p w14:paraId="364C11C1" w14:textId="77777777" w:rsidR="00BA0804" w:rsidRDefault="00BA0804"/>
    <w:p w14:paraId="1F51EC10" w14:textId="77777777" w:rsidR="00BA0804" w:rsidRDefault="00BA0804" w:rsidP="00454290"/>
  </w:endnote>
  <w:endnote w:type="continuationSeparator" w:id="0">
    <w:p w14:paraId="54486483" w14:textId="77777777" w:rsidR="00BA0804" w:rsidRDefault="00BA0804" w:rsidP="00DC1A1A">
      <w:pPr>
        <w:spacing w:after="0" w:line="240" w:lineRule="auto"/>
      </w:pPr>
      <w:r>
        <w:continuationSeparator/>
      </w:r>
    </w:p>
    <w:p w14:paraId="7844C7B5" w14:textId="77777777" w:rsidR="00BA0804" w:rsidRDefault="00BA0804"/>
    <w:p w14:paraId="01AE6DF5" w14:textId="77777777" w:rsidR="00BA0804" w:rsidRDefault="00BA080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524A4" w14:textId="77777777" w:rsidR="00B47F01" w:rsidRDefault="00B47F0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F7178F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E028F">
          <w:rPr>
            <w:rFonts w:ascii="Arial" w:hAnsi="Arial" w:cs="Arial"/>
          </w:rPr>
          <w:t xml:space="preserve">App </w:t>
        </w:r>
        <w:proofErr w:type="spellStart"/>
        <w:r w:rsidR="00BE028F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78A5" w14:textId="77777777" w:rsidR="00B47F01" w:rsidRDefault="00B47F0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C5B1C" w14:textId="77777777" w:rsidR="00BA0804" w:rsidRDefault="00BA0804" w:rsidP="00DC1A1A">
      <w:pPr>
        <w:spacing w:after="0" w:line="240" w:lineRule="auto"/>
      </w:pPr>
      <w:r>
        <w:separator/>
      </w:r>
    </w:p>
    <w:p w14:paraId="375012D8" w14:textId="77777777" w:rsidR="00BA0804" w:rsidRDefault="00BA0804"/>
    <w:p w14:paraId="15EFC1DC" w14:textId="77777777" w:rsidR="00BA0804" w:rsidRDefault="00BA0804" w:rsidP="00454290"/>
  </w:footnote>
  <w:footnote w:type="continuationSeparator" w:id="0">
    <w:p w14:paraId="7FD2F48E" w14:textId="77777777" w:rsidR="00BA0804" w:rsidRDefault="00BA0804" w:rsidP="00DC1A1A">
      <w:pPr>
        <w:spacing w:after="0" w:line="240" w:lineRule="auto"/>
      </w:pPr>
      <w:r>
        <w:continuationSeparator/>
      </w:r>
    </w:p>
    <w:p w14:paraId="5AFCDDED" w14:textId="77777777" w:rsidR="00BA0804" w:rsidRDefault="00BA0804"/>
    <w:p w14:paraId="31DAAE22" w14:textId="77777777" w:rsidR="00BA0804" w:rsidRDefault="00BA080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2E420" w14:textId="77777777" w:rsidR="00B47F01" w:rsidRDefault="00B47F0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CCB936A" w:rsidR="006E6CE4" w:rsidRPr="00B47F01" w:rsidRDefault="00B47F0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Matteo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E30E" w14:textId="77777777" w:rsidR="00B47F01" w:rsidRDefault="00B47F0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166FA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1C18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731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1999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522F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2E33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7DD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9B2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5F6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E7EED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B6A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47F01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0804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0D3A"/>
    <w:rsid w:val="00BD2F8C"/>
    <w:rsid w:val="00BD36BE"/>
    <w:rsid w:val="00BD658B"/>
    <w:rsid w:val="00BD6B13"/>
    <w:rsid w:val="00BD7F21"/>
    <w:rsid w:val="00BE028F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2877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1A2E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8455E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EF784B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47EBF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5EED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D522F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6F1C54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B3846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C14BB"/>
    <w:rsid w:val="00BC3196"/>
    <w:rsid w:val="00BD0D3A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629F2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8455E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59F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208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17</cp:revision>
  <cp:lastPrinted>2017-03-29T10:57:00Z</cp:lastPrinted>
  <dcterms:created xsi:type="dcterms:W3CDTF">2026-04-24T12:28:00Z</dcterms:created>
  <dcterms:modified xsi:type="dcterms:W3CDTF">2026-05-29T13:32:00Z</dcterms:modified>
</cp:coreProperties>
</file>