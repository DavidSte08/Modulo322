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E946ACD" w:rsidR="005D6E86" w:rsidRPr="001D1B3C" w:rsidRDefault="00FB45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3E95E08" w:rsidR="005D6E86" w:rsidRPr="001D1B3C" w:rsidRDefault="00FB45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4CD99C0B" w:rsidR="000D6B81" w:rsidRPr="000D6B81" w:rsidRDefault="00FB459C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delle pagine e della navigazione tra di esse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B6EEA19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459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9B4B00F" w14:textId="43D2E8D8" w:rsidR="00FB459C" w:rsidRPr="001D1B3C" w:rsidRDefault="00247BD8" w:rsidP="00FB45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9C" w:rsidRPr="001D1B3C" w14:paraId="68C0BCDA" w14:textId="77777777" w:rsidTr="00D15EFC">
        <w:trPr>
          <w:trHeight w:val="199"/>
        </w:trPr>
        <w:tc>
          <w:tcPr>
            <w:tcW w:w="1250" w:type="pct"/>
            <w:vAlign w:val="center"/>
          </w:tcPr>
          <w:p w14:paraId="474E6B7F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67EC7B9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FB459C" w:rsidRPr="001D1B3C" w14:paraId="6E402802" w14:textId="77777777" w:rsidTr="00D15EFC">
        <w:trPr>
          <w:trHeight w:val="196"/>
        </w:trPr>
        <w:tc>
          <w:tcPr>
            <w:tcW w:w="1250" w:type="pct"/>
            <w:vAlign w:val="center"/>
          </w:tcPr>
          <w:p w14:paraId="4519DD53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C4C82BC" w14:textId="2074F283" w:rsidR="00FB459C" w:rsidRPr="001D1B3C" w:rsidRDefault="00FB459C" w:rsidP="00D15E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  <w:tr w:rsidR="00FB459C" w:rsidRPr="001D1B3C" w14:paraId="081AE189" w14:textId="77777777" w:rsidTr="00D15EFC">
        <w:trPr>
          <w:trHeight w:val="250"/>
        </w:trPr>
        <w:tc>
          <w:tcPr>
            <w:tcW w:w="1250" w:type="pct"/>
            <w:vAlign w:val="center"/>
          </w:tcPr>
          <w:p w14:paraId="2E4BBA08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A2C8E90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0A65F2FF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427DB76" w14:textId="2978800D" w:rsidR="00FB459C" w:rsidRPr="001D1B3C" w:rsidRDefault="00FB459C" w:rsidP="00D15E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0A4B09EF" w14:textId="77777777" w:rsidR="00FB459C" w:rsidRPr="001D1B3C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5EE29789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7BC8BC09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FB459C" w:rsidRPr="008F5E5F" w14:paraId="5D13BE15" w14:textId="77777777" w:rsidTr="00D15EFC">
        <w:trPr>
          <w:trHeight w:val="4050"/>
        </w:trPr>
        <w:tc>
          <w:tcPr>
            <w:tcW w:w="9854" w:type="dxa"/>
          </w:tcPr>
          <w:p w14:paraId="35DC3CC2" w14:textId="2C7D8552" w:rsidR="00FB459C" w:rsidRPr="000D6B81" w:rsidRDefault="00214AFA" w:rsidP="00D15EFC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Login</w:t>
            </w:r>
            <w:r w:rsidR="005F6838">
              <w:rPr>
                <w:rFonts w:ascii="Arial" w:hAnsi="Arial" w:cs="Arial"/>
              </w:rPr>
              <w:t>/Registrazione</w:t>
            </w:r>
          </w:p>
        </w:tc>
      </w:tr>
    </w:tbl>
    <w:p w14:paraId="59702323" w14:textId="77777777" w:rsidR="00FB459C" w:rsidRPr="00140581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44463CCC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3E00EB0E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FB459C" w:rsidRPr="001D1B3C" w14:paraId="22C933CA" w14:textId="77777777" w:rsidTr="00D15EFC">
        <w:tc>
          <w:tcPr>
            <w:tcW w:w="9854" w:type="dxa"/>
          </w:tcPr>
          <w:p w14:paraId="5597273D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1BD4A40D" w14:textId="77777777" w:rsidR="00FB459C" w:rsidRPr="001D1B3C" w:rsidRDefault="00FB459C" w:rsidP="00FB45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521025CC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47A64E21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B459C" w:rsidRPr="001D1B3C" w14:paraId="63388C88" w14:textId="77777777" w:rsidTr="00D15EFC">
        <w:tc>
          <w:tcPr>
            <w:tcW w:w="9854" w:type="dxa"/>
          </w:tcPr>
          <w:p w14:paraId="5086ECD5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0B741F7E" w14:textId="77777777" w:rsidR="00FB459C" w:rsidRPr="001D1B3C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7E66D04F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00E8CF56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B459C" w:rsidRPr="001D1B3C" w14:paraId="77F23842" w14:textId="77777777" w:rsidTr="00D15EFC">
        <w:tc>
          <w:tcPr>
            <w:tcW w:w="9854" w:type="dxa"/>
          </w:tcPr>
          <w:p w14:paraId="49525E23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22652A20" w14:textId="77777777" w:rsidR="00FB459C" w:rsidRPr="001D1B3C" w:rsidRDefault="00FB459C" w:rsidP="00FB459C">
      <w:pPr>
        <w:rPr>
          <w:rFonts w:ascii="Arial" w:hAnsi="Arial" w:cs="Arial"/>
        </w:rPr>
      </w:pPr>
    </w:p>
    <w:p w14:paraId="1E0DC1B4" w14:textId="77777777" w:rsidR="00FB459C" w:rsidRPr="001D1B3C" w:rsidRDefault="00FB459C" w:rsidP="00FB459C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10CCD316" w14:textId="77777777" w:rsidR="00FB459C" w:rsidRPr="001D1B3C" w:rsidRDefault="00FB459C" w:rsidP="00FB459C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1CCAAB6A" w14:textId="77777777" w:rsidR="00FB459C" w:rsidRDefault="00FB459C" w:rsidP="00FB459C">
      <w:pPr>
        <w:pStyle w:val="Nessunaspaziatura"/>
        <w:rPr>
          <w:rFonts w:ascii="Arial" w:hAnsi="Arial" w:cs="Arial"/>
          <w:b/>
          <w:bCs/>
        </w:rPr>
      </w:pPr>
    </w:p>
    <w:p w14:paraId="261ED2BB" w14:textId="34806AF9" w:rsidR="00FB459C" w:rsidRDefault="00000000" w:rsidP="00FB459C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961546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B459C" w:rsidRPr="3DB10A81">
        <w:rPr>
          <w:rFonts w:ascii="Arial" w:hAnsi="Arial" w:cs="Arial"/>
        </w:rPr>
        <w:t xml:space="preserve"> Nessuno</w:t>
      </w:r>
      <w:r w:rsidR="00FB459C">
        <w:br/>
      </w:r>
      <w:sdt>
        <w:sdtPr>
          <w:rPr>
            <w:rFonts w:ascii="Segoe UI Symbol" w:hAnsi="Segoe UI Symbol" w:cs="Segoe UI Symbol"/>
          </w:rPr>
          <w:id w:val="-2147195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459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B459C" w:rsidRPr="3DB10A81">
        <w:rPr>
          <w:rFonts w:ascii="Arial" w:hAnsi="Arial" w:cs="Arial"/>
        </w:rPr>
        <w:t xml:space="preserve"> Occasionale</w:t>
      </w:r>
      <w:r w:rsidR="00FB459C">
        <w:br/>
      </w:r>
      <w:sdt>
        <w:sdtPr>
          <w:rPr>
            <w:rFonts w:ascii="Segoe UI Symbol" w:hAnsi="Segoe UI Symbol" w:cs="Segoe UI Symbol"/>
          </w:rPr>
          <w:id w:val="-1568104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FB459C" w:rsidRPr="3DB10A81">
        <w:rPr>
          <w:rFonts w:ascii="Arial" w:hAnsi="Arial" w:cs="Arial"/>
        </w:rPr>
        <w:t xml:space="preserve"> Frequente</w:t>
      </w:r>
    </w:p>
    <w:p w14:paraId="078725E1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66C4E953" w14:textId="77777777" w:rsidR="00FB459C" w:rsidRDefault="00FB459C" w:rsidP="00FB459C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39797341"/>
          <w:placeholder>
            <w:docPart w:val="8F7AD1A0E142430CB1CD0A5CDF5BB723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2B380506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1F2571ED" w14:textId="0977EA3F" w:rsidR="00FB459C" w:rsidRDefault="00FB459C" w:rsidP="00FB459C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952135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4180709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755279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343123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806813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A905428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0DF9722E" w14:textId="77777777" w:rsidR="00FB459C" w:rsidRDefault="00FB459C" w:rsidP="00FB459C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359DF4B3" w14:textId="1FB432BE" w:rsidR="00FB459C" w:rsidRDefault="00214AFA" w:rsidP="00FB459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aiuto nel codice</w:t>
      </w:r>
    </w:p>
    <w:p w14:paraId="07C15464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1ECF403F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2E1DF978" w14:textId="2B38231D" w:rsidR="00FB459C" w:rsidRDefault="00FB459C" w:rsidP="00FB459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soluzioni</w:t>
      </w:r>
    </w:p>
    <w:p w14:paraId="4EF83048" w14:textId="77777777" w:rsidR="00FB459C" w:rsidRDefault="00FB459C" w:rsidP="00FB459C">
      <w:pPr>
        <w:pStyle w:val="Nessunaspaziatura"/>
        <w:rPr>
          <w:rFonts w:ascii="Arial" w:hAnsi="Arial" w:cs="Arial"/>
        </w:rPr>
      </w:pPr>
    </w:p>
    <w:p w14:paraId="22612322" w14:textId="790D57EF" w:rsidR="00FB459C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934890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874966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384487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548532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38D9530" w14:textId="77777777" w:rsidR="00FB459C" w:rsidRDefault="00FB459C" w:rsidP="00FB459C">
      <w:pPr>
        <w:pStyle w:val="Nessunaspaziatura"/>
        <w:rPr>
          <w:rFonts w:ascii="Arial" w:hAnsi="Arial" w:cs="Arial"/>
        </w:rPr>
      </w:pPr>
    </w:p>
    <w:p w14:paraId="69A11100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6316208A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5CBF5FB" w14:textId="48F5B4A1" w:rsidR="00C14EAB" w:rsidRDefault="00214AFA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Sarei stato in difficoltà</w:t>
      </w:r>
      <w:r w:rsidR="005F6838">
        <w:rPr>
          <w:rFonts w:ascii="Arial" w:hAnsi="Arial" w:cs="Arial"/>
        </w:rPr>
        <w:t xml:space="preserve"> e ci avrei messo molto più tempo per sviluppare</w:t>
      </w:r>
    </w:p>
    <w:p w14:paraId="210EE7C6" w14:textId="77777777" w:rsidR="006764BC" w:rsidRDefault="006764BC" w:rsidP="00624F63">
      <w:pPr>
        <w:pStyle w:val="Nessunaspaziatura"/>
        <w:spacing w:line="276" w:lineRule="auto"/>
        <w:rPr>
          <w:rFonts w:ascii="Arial" w:hAnsi="Arial" w:cs="Arial"/>
        </w:rPr>
      </w:pPr>
    </w:p>
    <w:p w14:paraId="136E9739" w14:textId="14AC131E" w:rsidR="006764BC" w:rsidRDefault="006764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764BC" w:rsidRPr="001D1B3C" w14:paraId="0B99A0A5" w14:textId="77777777" w:rsidTr="00245063">
        <w:trPr>
          <w:trHeight w:val="199"/>
        </w:trPr>
        <w:tc>
          <w:tcPr>
            <w:tcW w:w="1250" w:type="pct"/>
            <w:vAlign w:val="center"/>
          </w:tcPr>
          <w:p w14:paraId="4C389434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19A6822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6764BC" w:rsidRPr="001D1B3C" w14:paraId="0760516B" w14:textId="77777777" w:rsidTr="00245063">
        <w:trPr>
          <w:trHeight w:val="196"/>
        </w:trPr>
        <w:tc>
          <w:tcPr>
            <w:tcW w:w="1250" w:type="pct"/>
            <w:vAlign w:val="center"/>
          </w:tcPr>
          <w:p w14:paraId="1FB48793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BC1DDA1" w14:textId="059319AB" w:rsidR="006764BC" w:rsidRPr="001D1B3C" w:rsidRDefault="00E40A35" w:rsidP="002450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="006764BC">
              <w:rPr>
                <w:rFonts w:ascii="Arial" w:hAnsi="Arial" w:cs="Arial"/>
              </w:rPr>
              <w:t>.05.2026</w:t>
            </w:r>
          </w:p>
        </w:tc>
      </w:tr>
      <w:tr w:rsidR="006764BC" w:rsidRPr="001D1B3C" w14:paraId="2BBDF38D" w14:textId="77777777" w:rsidTr="00245063">
        <w:trPr>
          <w:trHeight w:val="250"/>
        </w:trPr>
        <w:tc>
          <w:tcPr>
            <w:tcW w:w="1250" w:type="pct"/>
            <w:vAlign w:val="center"/>
          </w:tcPr>
          <w:p w14:paraId="152026F4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D831125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8357C40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6EC8BDA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31353B65" w14:textId="77777777" w:rsidR="006764BC" w:rsidRPr="001D1B3C" w:rsidRDefault="006764BC" w:rsidP="00676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0DE06B2C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62345CFE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764BC" w:rsidRPr="008F5E5F" w14:paraId="3678CDEC" w14:textId="77777777" w:rsidTr="00245063">
        <w:trPr>
          <w:trHeight w:val="4050"/>
        </w:trPr>
        <w:tc>
          <w:tcPr>
            <w:tcW w:w="9854" w:type="dxa"/>
          </w:tcPr>
          <w:p w14:paraId="757C23DD" w14:textId="4258161D" w:rsidR="006764BC" w:rsidRPr="000D6B81" w:rsidRDefault="006764BC" w:rsidP="00245063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53809B4B" w14:textId="77777777" w:rsidR="006764BC" w:rsidRPr="00140581" w:rsidRDefault="006764BC" w:rsidP="00676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2ECB3E58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07D26DCE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764BC" w:rsidRPr="001D1B3C" w14:paraId="5CE0AEEA" w14:textId="77777777" w:rsidTr="00245063">
        <w:tc>
          <w:tcPr>
            <w:tcW w:w="9854" w:type="dxa"/>
          </w:tcPr>
          <w:p w14:paraId="46238CE3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</w:tr>
    </w:tbl>
    <w:p w14:paraId="32A327AB" w14:textId="77777777" w:rsidR="006764BC" w:rsidRPr="001D1B3C" w:rsidRDefault="006764BC" w:rsidP="006764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7918304D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38358ABC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764BC" w:rsidRPr="001D1B3C" w14:paraId="5485FD83" w14:textId="77777777" w:rsidTr="00245063">
        <w:tc>
          <w:tcPr>
            <w:tcW w:w="9854" w:type="dxa"/>
          </w:tcPr>
          <w:p w14:paraId="3001EA4B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</w:tr>
    </w:tbl>
    <w:p w14:paraId="335B6242" w14:textId="77777777" w:rsidR="006764BC" w:rsidRPr="001D1B3C" w:rsidRDefault="006764BC" w:rsidP="00676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37D39E6A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53D54562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764BC" w:rsidRPr="001D1B3C" w14:paraId="27E128CE" w14:textId="77777777" w:rsidTr="00245063">
        <w:tc>
          <w:tcPr>
            <w:tcW w:w="9854" w:type="dxa"/>
          </w:tcPr>
          <w:p w14:paraId="4C710BDE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</w:tr>
    </w:tbl>
    <w:p w14:paraId="03E7228F" w14:textId="77777777" w:rsidR="006764BC" w:rsidRPr="001D1B3C" w:rsidRDefault="006764BC" w:rsidP="006764BC">
      <w:pPr>
        <w:rPr>
          <w:rFonts w:ascii="Arial" w:hAnsi="Arial" w:cs="Arial"/>
        </w:rPr>
      </w:pPr>
    </w:p>
    <w:p w14:paraId="55257282" w14:textId="77777777" w:rsidR="006764BC" w:rsidRPr="001D1B3C" w:rsidRDefault="006764BC" w:rsidP="006764BC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18A6C5A9" w14:textId="77777777" w:rsidR="006764BC" w:rsidRPr="001D1B3C" w:rsidRDefault="006764BC" w:rsidP="006764BC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50F9B577" w14:textId="77777777" w:rsidR="006764BC" w:rsidRDefault="006764BC" w:rsidP="006764BC">
      <w:pPr>
        <w:pStyle w:val="Nessunaspaziatura"/>
        <w:rPr>
          <w:rFonts w:ascii="Arial" w:hAnsi="Arial" w:cs="Arial"/>
          <w:b/>
          <w:bCs/>
        </w:rPr>
      </w:pPr>
    </w:p>
    <w:p w14:paraId="16B3849A" w14:textId="67AAD1E1" w:rsidR="006764BC" w:rsidRDefault="00000000" w:rsidP="006764BC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528458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64B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764BC" w:rsidRPr="3DB10A81">
        <w:rPr>
          <w:rFonts w:ascii="Arial" w:hAnsi="Arial" w:cs="Arial"/>
        </w:rPr>
        <w:t xml:space="preserve"> Nessuno</w:t>
      </w:r>
      <w:r w:rsidR="006764BC">
        <w:br/>
      </w:r>
      <w:sdt>
        <w:sdtPr>
          <w:rPr>
            <w:rFonts w:ascii="Segoe UI Symbol" w:hAnsi="Segoe UI Symbol" w:cs="Segoe UI Symbol"/>
          </w:rPr>
          <w:id w:val="-10247939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64B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6764BC" w:rsidRPr="3DB10A81">
        <w:rPr>
          <w:rFonts w:ascii="Arial" w:hAnsi="Arial" w:cs="Arial"/>
        </w:rPr>
        <w:t xml:space="preserve"> Occasionale</w:t>
      </w:r>
      <w:r w:rsidR="006764BC">
        <w:br/>
      </w:r>
      <w:sdt>
        <w:sdtPr>
          <w:rPr>
            <w:rFonts w:ascii="Segoe UI Symbol" w:hAnsi="Segoe UI Symbol" w:cs="Segoe UI Symbol"/>
          </w:rPr>
          <w:id w:val="-201182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64B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764BC" w:rsidRPr="3DB10A81">
        <w:rPr>
          <w:rFonts w:ascii="Arial" w:hAnsi="Arial" w:cs="Arial"/>
        </w:rPr>
        <w:t xml:space="preserve"> Frequente</w:t>
      </w:r>
    </w:p>
    <w:p w14:paraId="7FF2D0C6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21402B0D" w14:textId="77777777" w:rsidR="006764BC" w:rsidRDefault="006764BC" w:rsidP="006764BC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227060260"/>
          <w:placeholder>
            <w:docPart w:val="615AF6DAD13D4228B976A547BD373035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35C05396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2E536E5F" w14:textId="32F73957" w:rsidR="006764BC" w:rsidRDefault="006764BC" w:rsidP="006764BC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882325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822845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941432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27574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156149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51BDF3EC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7F439486" w14:textId="77777777" w:rsidR="006764BC" w:rsidRDefault="006764BC" w:rsidP="006764BC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EA5D92E" w14:textId="15708510" w:rsidR="006764BC" w:rsidRDefault="006764BC" w:rsidP="006764B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spiegazioni o approfondimenti</w:t>
      </w:r>
    </w:p>
    <w:p w14:paraId="1B89A755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0AE537C2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1698B2B8" w14:textId="0B748831" w:rsidR="006764BC" w:rsidRDefault="006764BC" w:rsidP="006764B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Spiegazioni</w:t>
      </w:r>
    </w:p>
    <w:p w14:paraId="7B0CFAE2" w14:textId="77777777" w:rsidR="006764BC" w:rsidRDefault="006764BC" w:rsidP="006764BC">
      <w:pPr>
        <w:pStyle w:val="Nessunaspaziatura"/>
        <w:rPr>
          <w:rFonts w:ascii="Arial" w:hAnsi="Arial" w:cs="Arial"/>
        </w:rPr>
      </w:pPr>
    </w:p>
    <w:p w14:paraId="3C01993A" w14:textId="6C05ACAF" w:rsidR="006764BC" w:rsidRDefault="006764BC" w:rsidP="006764B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436834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711637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188355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69955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246019EB" w14:textId="77777777" w:rsidR="006764BC" w:rsidRDefault="006764BC" w:rsidP="006764BC">
      <w:pPr>
        <w:pStyle w:val="Nessunaspaziatura"/>
        <w:rPr>
          <w:rFonts w:ascii="Arial" w:hAnsi="Arial" w:cs="Arial"/>
        </w:rPr>
      </w:pPr>
    </w:p>
    <w:p w14:paraId="15CF09AA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42B28890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8661C39" w14:textId="0CA611C4" w:rsidR="00241A8B" w:rsidRDefault="006764BC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Ci avrei messo più tempo</w:t>
      </w:r>
    </w:p>
    <w:p w14:paraId="5A0455C8" w14:textId="77777777" w:rsidR="00241A8B" w:rsidRDefault="00241A8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1A8B" w:rsidRPr="001D1B3C" w14:paraId="776C9554" w14:textId="77777777" w:rsidTr="00CD5F15">
        <w:trPr>
          <w:trHeight w:val="199"/>
        </w:trPr>
        <w:tc>
          <w:tcPr>
            <w:tcW w:w="1250" w:type="pct"/>
            <w:vAlign w:val="center"/>
          </w:tcPr>
          <w:p w14:paraId="34340F5A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C3DBC46" w14:textId="22BAA3E6" w:rsidR="00241A8B" w:rsidRPr="001D1B3C" w:rsidRDefault="00247BD8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Casa</w:t>
            </w:r>
          </w:p>
        </w:tc>
      </w:tr>
      <w:tr w:rsidR="00241A8B" w:rsidRPr="001D1B3C" w14:paraId="73470E3B" w14:textId="77777777" w:rsidTr="00CD5F15">
        <w:trPr>
          <w:trHeight w:val="196"/>
        </w:trPr>
        <w:tc>
          <w:tcPr>
            <w:tcW w:w="1250" w:type="pct"/>
            <w:vAlign w:val="center"/>
          </w:tcPr>
          <w:p w14:paraId="1BA9B7CC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8FCBF63" w14:textId="482266A3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30.05.2026</w:t>
            </w:r>
          </w:p>
        </w:tc>
      </w:tr>
      <w:tr w:rsidR="00241A8B" w:rsidRPr="001D1B3C" w14:paraId="20EA04B4" w14:textId="77777777" w:rsidTr="00CD5F15">
        <w:trPr>
          <w:trHeight w:val="250"/>
        </w:trPr>
        <w:tc>
          <w:tcPr>
            <w:tcW w:w="1250" w:type="pct"/>
            <w:vAlign w:val="center"/>
          </w:tcPr>
          <w:p w14:paraId="07F9E267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6F2B5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BDF4D1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409EA342" w14:textId="1F560FC1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19-20</w:t>
            </w:r>
          </w:p>
        </w:tc>
      </w:tr>
    </w:tbl>
    <w:p w14:paraId="4CC32C2E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1177B6AC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7682C2CA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241A8B" w:rsidRPr="008F5E5F" w14:paraId="117A7EA9" w14:textId="77777777" w:rsidTr="00CD5F15">
        <w:trPr>
          <w:trHeight w:val="4050"/>
        </w:trPr>
        <w:tc>
          <w:tcPr>
            <w:tcW w:w="9854" w:type="dxa"/>
          </w:tcPr>
          <w:p w14:paraId="38A79E8E" w14:textId="77777777" w:rsidR="00241A8B" w:rsidRPr="000D6B81" w:rsidRDefault="00241A8B" w:rsidP="00CD5F1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2359E167" w14:textId="77777777" w:rsidR="00241A8B" w:rsidRPr="00140581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20556102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4A28F53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241A8B" w:rsidRPr="001D1B3C" w14:paraId="2998CCDD" w14:textId="77777777" w:rsidTr="00CD5F15">
        <w:tc>
          <w:tcPr>
            <w:tcW w:w="9854" w:type="dxa"/>
          </w:tcPr>
          <w:p w14:paraId="06774B84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65F7FFD1" w14:textId="77777777" w:rsidR="00241A8B" w:rsidRPr="001D1B3C" w:rsidRDefault="00241A8B" w:rsidP="00241A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73CDE1A0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761DE457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41A8B" w:rsidRPr="001D1B3C" w14:paraId="3FB75FA4" w14:textId="77777777" w:rsidTr="00CD5F15">
        <w:tc>
          <w:tcPr>
            <w:tcW w:w="9854" w:type="dxa"/>
          </w:tcPr>
          <w:p w14:paraId="3C55B96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78DCF6A2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1075A4E4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4FEE9FC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41A8B" w:rsidRPr="001D1B3C" w14:paraId="10BBE093" w14:textId="77777777" w:rsidTr="00CD5F15">
        <w:tc>
          <w:tcPr>
            <w:tcW w:w="9854" w:type="dxa"/>
          </w:tcPr>
          <w:p w14:paraId="0C436665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12A31D81" w14:textId="77777777" w:rsidR="00241A8B" w:rsidRPr="001D1B3C" w:rsidRDefault="00241A8B" w:rsidP="00241A8B">
      <w:pPr>
        <w:rPr>
          <w:rFonts w:ascii="Arial" w:hAnsi="Arial" w:cs="Arial"/>
        </w:rPr>
      </w:pPr>
    </w:p>
    <w:p w14:paraId="16AF96E3" w14:textId="77777777" w:rsidR="00241A8B" w:rsidRPr="001D1B3C" w:rsidRDefault="00241A8B" w:rsidP="00241A8B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693C3EB4" w14:textId="77777777" w:rsidR="00241A8B" w:rsidRPr="001D1B3C" w:rsidRDefault="00241A8B" w:rsidP="00241A8B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473E8117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</w:p>
    <w:p w14:paraId="43EB394E" w14:textId="77777777" w:rsidR="00241A8B" w:rsidRDefault="00000000" w:rsidP="00241A8B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785271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1A8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241A8B" w:rsidRPr="3DB10A81">
        <w:rPr>
          <w:rFonts w:ascii="Arial" w:hAnsi="Arial" w:cs="Arial"/>
        </w:rPr>
        <w:t xml:space="preserve"> Nessuno</w:t>
      </w:r>
      <w:r w:rsidR="00241A8B">
        <w:br/>
      </w:r>
      <w:sdt>
        <w:sdtPr>
          <w:rPr>
            <w:rFonts w:ascii="Segoe UI Symbol" w:hAnsi="Segoe UI Symbol" w:cs="Segoe UI Symbol"/>
          </w:rPr>
          <w:id w:val="-15043516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41A8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241A8B" w:rsidRPr="3DB10A81">
        <w:rPr>
          <w:rFonts w:ascii="Arial" w:hAnsi="Arial" w:cs="Arial"/>
        </w:rPr>
        <w:t xml:space="preserve"> Occasionale</w:t>
      </w:r>
      <w:r w:rsidR="00241A8B">
        <w:br/>
      </w:r>
      <w:sdt>
        <w:sdtPr>
          <w:rPr>
            <w:rFonts w:ascii="Segoe UI Symbol" w:hAnsi="Segoe UI Symbol" w:cs="Segoe UI Symbol"/>
          </w:rPr>
          <w:id w:val="2124886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1A8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241A8B" w:rsidRPr="3DB10A81">
        <w:rPr>
          <w:rFonts w:ascii="Arial" w:hAnsi="Arial" w:cs="Arial"/>
        </w:rPr>
        <w:t xml:space="preserve"> Frequente</w:t>
      </w:r>
    </w:p>
    <w:p w14:paraId="32023908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1A52BDA0" w14:textId="77777777" w:rsidR="00241A8B" w:rsidRDefault="00241A8B" w:rsidP="00241A8B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110639518"/>
          <w:placeholder>
            <w:docPart w:val="8C74F099B36945D4B2AF7718C20687A1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7341752B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3138EEDA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11705625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192839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302160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8161447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2111617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0300153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7CAFCF13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7FA80AE7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spiegazioni o approfondimenti</w:t>
      </w:r>
    </w:p>
    <w:p w14:paraId="6CB73B9F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4C773EC5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15AFD6B9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Spiegazioni</w:t>
      </w:r>
    </w:p>
    <w:p w14:paraId="15CD31CE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7BFC60F5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51690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955475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8470924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250241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1C208EE4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28168C48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04107CA1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0789D122" w14:textId="77777777" w:rsidR="00241A8B" w:rsidRPr="003678F6" w:rsidRDefault="00241A8B" w:rsidP="00241A8B">
      <w:pPr>
        <w:pStyle w:val="Nessunaspaziatura"/>
        <w:spacing w:line="276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>Ci avrei messo più tempo</w:t>
      </w:r>
    </w:p>
    <w:p w14:paraId="25857A00" w14:textId="154DF1E5" w:rsidR="00241A8B" w:rsidRDefault="00241A8B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1A8B" w:rsidRPr="001D1B3C" w14:paraId="37BD31C5" w14:textId="77777777" w:rsidTr="00CD5F15">
        <w:trPr>
          <w:trHeight w:val="199"/>
        </w:trPr>
        <w:tc>
          <w:tcPr>
            <w:tcW w:w="1250" w:type="pct"/>
            <w:vAlign w:val="center"/>
          </w:tcPr>
          <w:p w14:paraId="5B52EF8B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7BC8EC1" w14:textId="47E2BC06" w:rsidR="00241A8B" w:rsidRPr="001D1B3C" w:rsidRDefault="00247BD8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Casa</w:t>
            </w:r>
          </w:p>
        </w:tc>
      </w:tr>
      <w:tr w:rsidR="00241A8B" w:rsidRPr="001D1B3C" w14:paraId="55FE455B" w14:textId="77777777" w:rsidTr="00CD5F15">
        <w:trPr>
          <w:trHeight w:val="196"/>
        </w:trPr>
        <w:tc>
          <w:tcPr>
            <w:tcW w:w="1250" w:type="pct"/>
            <w:vAlign w:val="center"/>
          </w:tcPr>
          <w:p w14:paraId="702B1A1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0960302" w14:textId="63C5FB7E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01.06.2026</w:t>
            </w:r>
          </w:p>
        </w:tc>
      </w:tr>
      <w:tr w:rsidR="00241A8B" w:rsidRPr="001D1B3C" w14:paraId="420A9E83" w14:textId="77777777" w:rsidTr="00CD5F15">
        <w:trPr>
          <w:trHeight w:val="250"/>
        </w:trPr>
        <w:tc>
          <w:tcPr>
            <w:tcW w:w="1250" w:type="pct"/>
            <w:vAlign w:val="center"/>
          </w:tcPr>
          <w:p w14:paraId="16B7A7E7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EB0F55A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05C14C86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3A16773" w14:textId="6893F48F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15-16</w:t>
            </w:r>
          </w:p>
        </w:tc>
      </w:tr>
    </w:tbl>
    <w:p w14:paraId="2C6FEB79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63082F97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5CA9394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241A8B" w:rsidRPr="008F5E5F" w14:paraId="184F56F3" w14:textId="77777777" w:rsidTr="00CD5F15">
        <w:trPr>
          <w:trHeight w:val="4050"/>
        </w:trPr>
        <w:tc>
          <w:tcPr>
            <w:tcW w:w="9854" w:type="dxa"/>
          </w:tcPr>
          <w:p w14:paraId="4C168DEB" w14:textId="77777777" w:rsidR="00241A8B" w:rsidRPr="000D6B81" w:rsidRDefault="00241A8B" w:rsidP="00CD5F1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36C7754E" w14:textId="77777777" w:rsidR="00241A8B" w:rsidRPr="00140581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24E32121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1CEC00B0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241A8B" w:rsidRPr="001D1B3C" w14:paraId="53DFBF17" w14:textId="77777777" w:rsidTr="00CD5F15">
        <w:tc>
          <w:tcPr>
            <w:tcW w:w="9854" w:type="dxa"/>
          </w:tcPr>
          <w:p w14:paraId="387AA384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49B2C1C7" w14:textId="77777777" w:rsidR="00241A8B" w:rsidRPr="001D1B3C" w:rsidRDefault="00241A8B" w:rsidP="00241A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22FC9A05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69C0C2C3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41A8B" w:rsidRPr="001D1B3C" w14:paraId="4AC31807" w14:textId="77777777" w:rsidTr="00CD5F15">
        <w:tc>
          <w:tcPr>
            <w:tcW w:w="9854" w:type="dxa"/>
          </w:tcPr>
          <w:p w14:paraId="4FAD69D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397DAF17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5BD87F70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25B2EA70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41A8B" w:rsidRPr="001D1B3C" w14:paraId="0DF7A5FF" w14:textId="77777777" w:rsidTr="00CD5F15">
        <w:tc>
          <w:tcPr>
            <w:tcW w:w="9854" w:type="dxa"/>
          </w:tcPr>
          <w:p w14:paraId="1B9DC0BC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70A7D5DD" w14:textId="77777777" w:rsidR="00241A8B" w:rsidRPr="001D1B3C" w:rsidRDefault="00241A8B" w:rsidP="00241A8B">
      <w:pPr>
        <w:rPr>
          <w:rFonts w:ascii="Arial" w:hAnsi="Arial" w:cs="Arial"/>
        </w:rPr>
      </w:pPr>
    </w:p>
    <w:p w14:paraId="71C48242" w14:textId="77777777" w:rsidR="00241A8B" w:rsidRPr="001D1B3C" w:rsidRDefault="00241A8B" w:rsidP="00241A8B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1AC60B4D" w14:textId="77777777" w:rsidR="00241A8B" w:rsidRPr="001D1B3C" w:rsidRDefault="00241A8B" w:rsidP="00241A8B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3AAC3D0C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</w:p>
    <w:p w14:paraId="7CAED869" w14:textId="77777777" w:rsidR="00241A8B" w:rsidRDefault="00000000" w:rsidP="00241A8B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427162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1A8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241A8B" w:rsidRPr="3DB10A81">
        <w:rPr>
          <w:rFonts w:ascii="Arial" w:hAnsi="Arial" w:cs="Arial"/>
        </w:rPr>
        <w:t xml:space="preserve"> Nessuno</w:t>
      </w:r>
      <w:r w:rsidR="00241A8B">
        <w:br/>
      </w:r>
      <w:sdt>
        <w:sdtPr>
          <w:rPr>
            <w:rFonts w:ascii="Segoe UI Symbol" w:hAnsi="Segoe UI Symbol" w:cs="Segoe UI Symbol"/>
          </w:rPr>
          <w:id w:val="3089855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41A8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241A8B" w:rsidRPr="3DB10A81">
        <w:rPr>
          <w:rFonts w:ascii="Arial" w:hAnsi="Arial" w:cs="Arial"/>
        </w:rPr>
        <w:t xml:space="preserve"> Occasionale</w:t>
      </w:r>
      <w:r w:rsidR="00241A8B">
        <w:br/>
      </w:r>
      <w:sdt>
        <w:sdtPr>
          <w:rPr>
            <w:rFonts w:ascii="Segoe UI Symbol" w:hAnsi="Segoe UI Symbol" w:cs="Segoe UI Symbol"/>
          </w:rPr>
          <w:id w:val="-837844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1A8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241A8B" w:rsidRPr="3DB10A81">
        <w:rPr>
          <w:rFonts w:ascii="Arial" w:hAnsi="Arial" w:cs="Arial"/>
        </w:rPr>
        <w:t xml:space="preserve"> Frequente</w:t>
      </w:r>
    </w:p>
    <w:p w14:paraId="5AB1394A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5BEFC38B" w14:textId="77777777" w:rsidR="00241A8B" w:rsidRDefault="00241A8B" w:rsidP="00241A8B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25455031"/>
          <w:placeholder>
            <w:docPart w:val="3C3F81BD7CCC4E29A1C0746382B5F878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182D8869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25D6E09D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7147743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32263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226998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8956973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2049172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F73B0EA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5456DE98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3A6420A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spiegazioni o approfondimenti</w:t>
      </w:r>
    </w:p>
    <w:p w14:paraId="3C4044C9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089BB3FB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854594E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Spiegazioni</w:t>
      </w:r>
    </w:p>
    <w:p w14:paraId="36F2FD39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22E93F29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841277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4911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784266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75575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6928DE5C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5FE760C9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4A78F867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1DDE6B26" w14:textId="77777777" w:rsidR="00241A8B" w:rsidRPr="003678F6" w:rsidRDefault="00241A8B" w:rsidP="00241A8B">
      <w:pPr>
        <w:pStyle w:val="Nessunaspaziatura"/>
        <w:spacing w:line="276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>Ci avrei messo più tempo</w:t>
      </w:r>
    </w:p>
    <w:p w14:paraId="6A45A43F" w14:textId="60D62514" w:rsidR="00DE3473" w:rsidRDefault="00DE3473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E3473" w:rsidRPr="001D1B3C" w14:paraId="3866002B" w14:textId="77777777" w:rsidTr="00F8463D">
        <w:trPr>
          <w:trHeight w:val="199"/>
        </w:trPr>
        <w:tc>
          <w:tcPr>
            <w:tcW w:w="1250" w:type="pct"/>
            <w:vAlign w:val="center"/>
          </w:tcPr>
          <w:p w14:paraId="066D3483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684315A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DE3473" w:rsidRPr="001D1B3C" w14:paraId="5D261592" w14:textId="77777777" w:rsidTr="00F8463D">
        <w:trPr>
          <w:trHeight w:val="196"/>
        </w:trPr>
        <w:tc>
          <w:tcPr>
            <w:tcW w:w="1250" w:type="pct"/>
            <w:vAlign w:val="center"/>
          </w:tcPr>
          <w:p w14:paraId="3C214D7C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4A65C0C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  <w:tr w:rsidR="00DE3473" w:rsidRPr="001D1B3C" w14:paraId="1A9C0503" w14:textId="77777777" w:rsidTr="00F8463D">
        <w:trPr>
          <w:trHeight w:val="250"/>
        </w:trPr>
        <w:tc>
          <w:tcPr>
            <w:tcW w:w="1250" w:type="pct"/>
            <w:vAlign w:val="center"/>
          </w:tcPr>
          <w:p w14:paraId="19165A62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9961B00" w14:textId="77777777" w:rsidR="00DE3473" w:rsidRPr="001D1B3C" w:rsidRDefault="00DE3473" w:rsidP="00F8463D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5E9687B8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4FE18AF0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6E79062D" w14:textId="77777777" w:rsidR="00DE3473" w:rsidRPr="001D1B3C" w:rsidRDefault="00DE3473" w:rsidP="00DE347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3473" w:rsidRPr="001D1B3C" w14:paraId="6B66A379" w14:textId="77777777" w:rsidTr="00F8463D">
        <w:tc>
          <w:tcPr>
            <w:tcW w:w="9854" w:type="dxa"/>
            <w:shd w:val="clear" w:color="auto" w:fill="D9D9D9" w:themeFill="background1" w:themeFillShade="D9"/>
          </w:tcPr>
          <w:p w14:paraId="33EECE21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DE3473" w:rsidRPr="008F5E5F" w14:paraId="4A1C39EC" w14:textId="77777777" w:rsidTr="00F8463D">
        <w:trPr>
          <w:trHeight w:val="4050"/>
        </w:trPr>
        <w:tc>
          <w:tcPr>
            <w:tcW w:w="9854" w:type="dxa"/>
          </w:tcPr>
          <w:p w14:paraId="7D0C774F" w14:textId="77777777" w:rsidR="00DE3473" w:rsidRDefault="00DE3473" w:rsidP="00F8463D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 miglioramenti nell’app</w:t>
            </w:r>
          </w:p>
          <w:p w14:paraId="5B9A50D7" w14:textId="05D7B1EC" w:rsidR="00DE3473" w:rsidRPr="000D6B81" w:rsidRDefault="00DE3473" w:rsidP="00DE3473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Stile, impostazioni, ecc</w:t>
            </w:r>
          </w:p>
        </w:tc>
      </w:tr>
    </w:tbl>
    <w:p w14:paraId="37E6E934" w14:textId="77777777" w:rsidR="00DE3473" w:rsidRPr="00140581" w:rsidRDefault="00DE3473" w:rsidP="00DE347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3473" w:rsidRPr="001D1B3C" w14:paraId="35193637" w14:textId="77777777" w:rsidTr="00F8463D">
        <w:tc>
          <w:tcPr>
            <w:tcW w:w="9854" w:type="dxa"/>
            <w:shd w:val="clear" w:color="auto" w:fill="D9D9D9" w:themeFill="background1" w:themeFillShade="D9"/>
          </w:tcPr>
          <w:p w14:paraId="308D3AE5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DE3473" w:rsidRPr="001D1B3C" w14:paraId="26A4BC1B" w14:textId="77777777" w:rsidTr="00F8463D">
        <w:tc>
          <w:tcPr>
            <w:tcW w:w="9854" w:type="dxa"/>
          </w:tcPr>
          <w:p w14:paraId="23419959" w14:textId="77777777" w:rsidR="00DE3473" w:rsidRPr="001D1B3C" w:rsidRDefault="00DE3473" w:rsidP="00F8463D">
            <w:pPr>
              <w:rPr>
                <w:rFonts w:ascii="Arial" w:hAnsi="Arial" w:cs="Arial"/>
              </w:rPr>
            </w:pPr>
          </w:p>
        </w:tc>
      </w:tr>
    </w:tbl>
    <w:p w14:paraId="18D12A4F" w14:textId="77777777" w:rsidR="00DE3473" w:rsidRPr="001D1B3C" w:rsidRDefault="00DE3473" w:rsidP="00DE34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3473" w:rsidRPr="001D1B3C" w14:paraId="55A18CEC" w14:textId="77777777" w:rsidTr="00F8463D">
        <w:tc>
          <w:tcPr>
            <w:tcW w:w="9854" w:type="dxa"/>
            <w:shd w:val="clear" w:color="auto" w:fill="D9D9D9" w:themeFill="background1" w:themeFillShade="D9"/>
          </w:tcPr>
          <w:p w14:paraId="2B50CBA7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E3473" w:rsidRPr="001D1B3C" w14:paraId="1C452F10" w14:textId="77777777" w:rsidTr="00F8463D">
        <w:tc>
          <w:tcPr>
            <w:tcW w:w="9854" w:type="dxa"/>
          </w:tcPr>
          <w:p w14:paraId="31A82FF9" w14:textId="77777777" w:rsidR="00DE3473" w:rsidRPr="001D1B3C" w:rsidRDefault="00DE3473" w:rsidP="00F8463D">
            <w:pPr>
              <w:rPr>
                <w:rFonts w:ascii="Arial" w:hAnsi="Arial" w:cs="Arial"/>
              </w:rPr>
            </w:pPr>
          </w:p>
        </w:tc>
      </w:tr>
    </w:tbl>
    <w:p w14:paraId="252B36DB" w14:textId="77777777" w:rsidR="00DE3473" w:rsidRPr="001D1B3C" w:rsidRDefault="00DE3473" w:rsidP="00DE347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3473" w:rsidRPr="001D1B3C" w14:paraId="1E6B4790" w14:textId="77777777" w:rsidTr="00F8463D">
        <w:tc>
          <w:tcPr>
            <w:tcW w:w="9854" w:type="dxa"/>
            <w:shd w:val="clear" w:color="auto" w:fill="D9D9D9" w:themeFill="background1" w:themeFillShade="D9"/>
          </w:tcPr>
          <w:p w14:paraId="05E43253" w14:textId="77777777" w:rsidR="00DE3473" w:rsidRPr="001D1B3C" w:rsidRDefault="00DE3473" w:rsidP="00F8463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E3473" w:rsidRPr="001D1B3C" w14:paraId="1C3BDC25" w14:textId="77777777" w:rsidTr="00F8463D">
        <w:tc>
          <w:tcPr>
            <w:tcW w:w="9854" w:type="dxa"/>
          </w:tcPr>
          <w:p w14:paraId="14A515A3" w14:textId="77777777" w:rsidR="00DE3473" w:rsidRPr="001D1B3C" w:rsidRDefault="00DE3473" w:rsidP="00F8463D">
            <w:pPr>
              <w:rPr>
                <w:rFonts w:ascii="Arial" w:hAnsi="Arial" w:cs="Arial"/>
              </w:rPr>
            </w:pPr>
          </w:p>
        </w:tc>
      </w:tr>
    </w:tbl>
    <w:p w14:paraId="3F792752" w14:textId="77777777" w:rsidR="00DE3473" w:rsidRPr="001D1B3C" w:rsidRDefault="00DE3473" w:rsidP="00DE3473">
      <w:pPr>
        <w:rPr>
          <w:rFonts w:ascii="Arial" w:hAnsi="Arial" w:cs="Arial"/>
        </w:rPr>
      </w:pPr>
    </w:p>
    <w:p w14:paraId="25E65141" w14:textId="77777777" w:rsidR="00DE3473" w:rsidRPr="001D1B3C" w:rsidRDefault="00DE3473" w:rsidP="00DE3473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0FC7E3A3" w14:textId="77777777" w:rsidR="00DE3473" w:rsidRPr="001D1B3C" w:rsidRDefault="00DE3473" w:rsidP="00DE3473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0274A076" w14:textId="77777777" w:rsidR="00DE3473" w:rsidRDefault="00DE3473" w:rsidP="00DE3473">
      <w:pPr>
        <w:pStyle w:val="Nessunaspaziatura"/>
        <w:rPr>
          <w:rFonts w:ascii="Arial" w:hAnsi="Arial" w:cs="Arial"/>
          <w:b/>
          <w:bCs/>
        </w:rPr>
      </w:pPr>
    </w:p>
    <w:p w14:paraId="4F3C83D7" w14:textId="77777777" w:rsidR="00DE3473" w:rsidRDefault="00000000" w:rsidP="00DE3473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965536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47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E3473" w:rsidRPr="3DB10A81">
        <w:rPr>
          <w:rFonts w:ascii="Arial" w:hAnsi="Arial" w:cs="Arial"/>
        </w:rPr>
        <w:t xml:space="preserve"> Nessuno</w:t>
      </w:r>
      <w:r w:rsidR="00DE3473">
        <w:br/>
      </w:r>
      <w:sdt>
        <w:sdtPr>
          <w:rPr>
            <w:rFonts w:ascii="Segoe UI Symbol" w:hAnsi="Segoe UI Symbol" w:cs="Segoe UI Symbol"/>
          </w:rPr>
          <w:id w:val="-849175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47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E3473" w:rsidRPr="3DB10A81">
        <w:rPr>
          <w:rFonts w:ascii="Arial" w:hAnsi="Arial" w:cs="Arial"/>
        </w:rPr>
        <w:t xml:space="preserve"> Occasionale</w:t>
      </w:r>
      <w:r w:rsidR="00DE3473">
        <w:br/>
      </w:r>
      <w:sdt>
        <w:sdtPr>
          <w:rPr>
            <w:rFonts w:ascii="Segoe UI Symbol" w:hAnsi="Segoe UI Symbol" w:cs="Segoe UI Symbol"/>
          </w:rPr>
          <w:id w:val="20077046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3473">
            <w:rPr>
              <w:rFonts w:ascii="MS Gothic" w:eastAsia="MS Gothic" w:hAnsi="MS Gothic" w:cs="Segoe UI Symbol" w:hint="eastAsia"/>
            </w:rPr>
            <w:t>☒</w:t>
          </w:r>
        </w:sdtContent>
      </w:sdt>
      <w:r w:rsidR="00DE3473" w:rsidRPr="3DB10A81">
        <w:rPr>
          <w:rFonts w:ascii="Arial" w:hAnsi="Arial" w:cs="Arial"/>
        </w:rPr>
        <w:t xml:space="preserve"> Frequente</w:t>
      </w:r>
    </w:p>
    <w:p w14:paraId="5F9AB90E" w14:textId="77777777" w:rsidR="00DE3473" w:rsidRPr="00872C0D" w:rsidRDefault="00DE3473" w:rsidP="00DE3473">
      <w:pPr>
        <w:pStyle w:val="Nessunaspaziatura"/>
        <w:rPr>
          <w:rFonts w:ascii="Arial" w:hAnsi="Arial" w:cs="Arial"/>
        </w:rPr>
      </w:pPr>
    </w:p>
    <w:p w14:paraId="4DBA38C9" w14:textId="77777777" w:rsidR="00DE3473" w:rsidRDefault="00DE3473" w:rsidP="00DE3473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236830852"/>
          <w:placeholder>
            <w:docPart w:val="E58E1C0139054A5CB258E3FBD4528F9E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7C2143AB" w14:textId="77777777" w:rsidR="00DE3473" w:rsidRPr="00872C0D" w:rsidRDefault="00DE3473" w:rsidP="00DE3473">
      <w:pPr>
        <w:pStyle w:val="Nessunaspaziatura"/>
        <w:rPr>
          <w:rFonts w:ascii="Arial" w:hAnsi="Arial" w:cs="Arial"/>
        </w:rPr>
      </w:pPr>
    </w:p>
    <w:p w14:paraId="232DF05B" w14:textId="77777777" w:rsidR="00DE3473" w:rsidRDefault="00DE3473" w:rsidP="00DE3473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182064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2717505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2688318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471340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21723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46AA901" w14:textId="77777777" w:rsidR="00DE3473" w:rsidRPr="00872C0D" w:rsidRDefault="00DE3473" w:rsidP="00DE3473">
      <w:pPr>
        <w:pStyle w:val="Nessunaspaziatura"/>
        <w:rPr>
          <w:rFonts w:ascii="Arial" w:hAnsi="Arial" w:cs="Arial"/>
        </w:rPr>
      </w:pPr>
    </w:p>
    <w:p w14:paraId="7AE24BF3" w14:textId="77777777" w:rsidR="00DE3473" w:rsidRDefault="00DE3473" w:rsidP="00DE3473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6889925" w14:textId="77777777" w:rsidR="00DE3473" w:rsidRDefault="00DE3473" w:rsidP="00DE3473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aiuto nel codice</w:t>
      </w:r>
    </w:p>
    <w:p w14:paraId="5168019F" w14:textId="77777777" w:rsidR="00DE3473" w:rsidRPr="00872C0D" w:rsidRDefault="00DE3473" w:rsidP="00DE3473">
      <w:pPr>
        <w:pStyle w:val="Nessunaspaziatura"/>
        <w:rPr>
          <w:rFonts w:ascii="Arial" w:hAnsi="Arial" w:cs="Arial"/>
        </w:rPr>
      </w:pPr>
    </w:p>
    <w:p w14:paraId="1E132128" w14:textId="77777777" w:rsidR="00DE3473" w:rsidRPr="00872C0D" w:rsidRDefault="00DE3473" w:rsidP="00DE347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EEBC0B0" w14:textId="77777777" w:rsidR="00DE3473" w:rsidRDefault="00DE3473" w:rsidP="00DE3473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soluzioni</w:t>
      </w:r>
    </w:p>
    <w:p w14:paraId="154C12E1" w14:textId="77777777" w:rsidR="00DE3473" w:rsidRDefault="00DE3473" w:rsidP="00DE3473">
      <w:pPr>
        <w:pStyle w:val="Nessunaspaziatura"/>
        <w:rPr>
          <w:rFonts w:ascii="Arial" w:hAnsi="Arial" w:cs="Arial"/>
        </w:rPr>
      </w:pPr>
    </w:p>
    <w:p w14:paraId="227D0DA5" w14:textId="77777777" w:rsidR="00DE3473" w:rsidRDefault="00DE3473" w:rsidP="00DE347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0669844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1934225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816337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2617642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3281267E" w14:textId="77777777" w:rsidR="00DE3473" w:rsidRDefault="00DE3473" w:rsidP="00DE3473">
      <w:pPr>
        <w:pStyle w:val="Nessunaspaziatura"/>
        <w:rPr>
          <w:rFonts w:ascii="Arial" w:hAnsi="Arial" w:cs="Arial"/>
        </w:rPr>
      </w:pPr>
    </w:p>
    <w:p w14:paraId="1FAE886A" w14:textId="77777777" w:rsidR="00DE3473" w:rsidRPr="00872C0D" w:rsidRDefault="00DE3473" w:rsidP="00DE3473">
      <w:pPr>
        <w:pStyle w:val="Nessunaspaziatura"/>
        <w:rPr>
          <w:rFonts w:ascii="Arial" w:hAnsi="Arial" w:cs="Arial"/>
        </w:rPr>
      </w:pPr>
    </w:p>
    <w:p w14:paraId="05B41FC8" w14:textId="77777777" w:rsidR="00DE3473" w:rsidRPr="00872C0D" w:rsidRDefault="00DE3473" w:rsidP="00DE347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6A33E3E4" w14:textId="77777777" w:rsidR="00DE3473" w:rsidRDefault="00DE3473" w:rsidP="00DE347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Sarei stato in difficoltà e ci avrei messo molto più tempo per sviluppare</w:t>
      </w:r>
    </w:p>
    <w:p w14:paraId="63BA906C" w14:textId="77777777" w:rsidR="00DE3473" w:rsidRDefault="00DE3473" w:rsidP="00DE3473">
      <w:pPr>
        <w:pStyle w:val="Nessunaspaziatura"/>
        <w:spacing w:line="276" w:lineRule="auto"/>
        <w:rPr>
          <w:rFonts w:ascii="Arial" w:hAnsi="Arial" w:cs="Arial"/>
        </w:rPr>
      </w:pPr>
    </w:p>
    <w:p w14:paraId="12594F0E" w14:textId="38A04664" w:rsidR="00247BD8" w:rsidRDefault="00247BD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7BD8" w:rsidRPr="001D1B3C" w14:paraId="66F4D8B2" w14:textId="77777777" w:rsidTr="00AC799B">
        <w:trPr>
          <w:trHeight w:val="199"/>
        </w:trPr>
        <w:tc>
          <w:tcPr>
            <w:tcW w:w="1250" w:type="pct"/>
            <w:vAlign w:val="center"/>
          </w:tcPr>
          <w:p w14:paraId="210AC91F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5D27C3C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247BD8" w:rsidRPr="001D1B3C" w14:paraId="0CA0482F" w14:textId="77777777" w:rsidTr="00AC799B">
        <w:trPr>
          <w:trHeight w:val="196"/>
        </w:trPr>
        <w:tc>
          <w:tcPr>
            <w:tcW w:w="1250" w:type="pct"/>
            <w:vAlign w:val="center"/>
          </w:tcPr>
          <w:p w14:paraId="5A2A08C4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99F3AD2" w14:textId="7C2B7B80" w:rsidR="00247BD8" w:rsidRPr="001D1B3C" w:rsidRDefault="00247BD8" w:rsidP="00AC7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247BD8" w:rsidRPr="001D1B3C" w14:paraId="49CF6774" w14:textId="77777777" w:rsidTr="00AC799B">
        <w:trPr>
          <w:trHeight w:val="250"/>
        </w:trPr>
        <w:tc>
          <w:tcPr>
            <w:tcW w:w="1250" w:type="pct"/>
            <w:vAlign w:val="center"/>
          </w:tcPr>
          <w:p w14:paraId="7BFDE7E5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56B63E91" w14:textId="77777777" w:rsidR="00247BD8" w:rsidRPr="001D1B3C" w:rsidRDefault="00247BD8" w:rsidP="00AC799B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288B1C9D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BD58800" w14:textId="18A67AE7" w:rsidR="00247BD8" w:rsidRPr="001D1B3C" w:rsidRDefault="00247BD8" w:rsidP="00AC7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>-16:30</w:t>
            </w:r>
          </w:p>
        </w:tc>
      </w:tr>
    </w:tbl>
    <w:p w14:paraId="34C0A5EF" w14:textId="77777777" w:rsidR="00247BD8" w:rsidRPr="001D1B3C" w:rsidRDefault="00247BD8" w:rsidP="00247BD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7BD8" w:rsidRPr="001D1B3C" w14:paraId="70CA2C7A" w14:textId="77777777" w:rsidTr="00AC799B">
        <w:tc>
          <w:tcPr>
            <w:tcW w:w="9854" w:type="dxa"/>
            <w:shd w:val="clear" w:color="auto" w:fill="D9D9D9" w:themeFill="background1" w:themeFillShade="D9"/>
          </w:tcPr>
          <w:p w14:paraId="5DAA7EAA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247BD8" w:rsidRPr="008F5E5F" w14:paraId="725EF66D" w14:textId="77777777" w:rsidTr="00AC799B">
        <w:trPr>
          <w:trHeight w:val="4050"/>
        </w:trPr>
        <w:tc>
          <w:tcPr>
            <w:tcW w:w="9854" w:type="dxa"/>
          </w:tcPr>
          <w:p w14:paraId="3CDFD79A" w14:textId="09CAF0C8" w:rsidR="00247BD8" w:rsidRPr="000D6B81" w:rsidRDefault="00247BD8" w:rsidP="00AC799B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DEMO</w:t>
            </w:r>
          </w:p>
        </w:tc>
      </w:tr>
    </w:tbl>
    <w:p w14:paraId="40209860" w14:textId="77777777" w:rsidR="00247BD8" w:rsidRPr="00140581" w:rsidRDefault="00247BD8" w:rsidP="00247BD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7BD8" w:rsidRPr="001D1B3C" w14:paraId="528A8DB8" w14:textId="77777777" w:rsidTr="00AC799B">
        <w:tc>
          <w:tcPr>
            <w:tcW w:w="9854" w:type="dxa"/>
            <w:shd w:val="clear" w:color="auto" w:fill="D9D9D9" w:themeFill="background1" w:themeFillShade="D9"/>
          </w:tcPr>
          <w:p w14:paraId="3D82808E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247BD8" w:rsidRPr="001D1B3C" w14:paraId="44D6FB36" w14:textId="77777777" w:rsidTr="00AC799B">
        <w:tc>
          <w:tcPr>
            <w:tcW w:w="9854" w:type="dxa"/>
          </w:tcPr>
          <w:p w14:paraId="286BA649" w14:textId="77777777" w:rsidR="00247BD8" w:rsidRPr="001D1B3C" w:rsidRDefault="00247BD8" w:rsidP="00AC799B">
            <w:pPr>
              <w:rPr>
                <w:rFonts w:ascii="Arial" w:hAnsi="Arial" w:cs="Arial"/>
              </w:rPr>
            </w:pPr>
          </w:p>
        </w:tc>
      </w:tr>
    </w:tbl>
    <w:p w14:paraId="06702568" w14:textId="77777777" w:rsidR="00247BD8" w:rsidRPr="001D1B3C" w:rsidRDefault="00247BD8" w:rsidP="00247B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7BD8" w:rsidRPr="001D1B3C" w14:paraId="1A46B686" w14:textId="77777777" w:rsidTr="00AC799B">
        <w:tc>
          <w:tcPr>
            <w:tcW w:w="9854" w:type="dxa"/>
            <w:shd w:val="clear" w:color="auto" w:fill="D9D9D9" w:themeFill="background1" w:themeFillShade="D9"/>
          </w:tcPr>
          <w:p w14:paraId="1757B1A5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47BD8" w:rsidRPr="001D1B3C" w14:paraId="75856791" w14:textId="77777777" w:rsidTr="00AC799B">
        <w:tc>
          <w:tcPr>
            <w:tcW w:w="9854" w:type="dxa"/>
          </w:tcPr>
          <w:p w14:paraId="25D4F345" w14:textId="77777777" w:rsidR="00247BD8" w:rsidRPr="001D1B3C" w:rsidRDefault="00247BD8" w:rsidP="00AC799B">
            <w:pPr>
              <w:rPr>
                <w:rFonts w:ascii="Arial" w:hAnsi="Arial" w:cs="Arial"/>
              </w:rPr>
            </w:pPr>
          </w:p>
        </w:tc>
      </w:tr>
    </w:tbl>
    <w:p w14:paraId="19E32D26" w14:textId="77777777" w:rsidR="00247BD8" w:rsidRPr="001D1B3C" w:rsidRDefault="00247BD8" w:rsidP="00247BD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7BD8" w:rsidRPr="001D1B3C" w14:paraId="4CB186EE" w14:textId="77777777" w:rsidTr="00AC799B">
        <w:tc>
          <w:tcPr>
            <w:tcW w:w="9854" w:type="dxa"/>
            <w:shd w:val="clear" w:color="auto" w:fill="D9D9D9" w:themeFill="background1" w:themeFillShade="D9"/>
          </w:tcPr>
          <w:p w14:paraId="3B47CDDE" w14:textId="77777777" w:rsidR="00247BD8" w:rsidRPr="001D1B3C" w:rsidRDefault="00247BD8" w:rsidP="00AC799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47BD8" w:rsidRPr="001D1B3C" w14:paraId="6E955D2E" w14:textId="77777777" w:rsidTr="00AC799B">
        <w:tc>
          <w:tcPr>
            <w:tcW w:w="9854" w:type="dxa"/>
          </w:tcPr>
          <w:p w14:paraId="519224AA" w14:textId="77777777" w:rsidR="00247BD8" w:rsidRPr="001D1B3C" w:rsidRDefault="00247BD8" w:rsidP="00AC799B">
            <w:pPr>
              <w:rPr>
                <w:rFonts w:ascii="Arial" w:hAnsi="Arial" w:cs="Arial"/>
              </w:rPr>
            </w:pPr>
          </w:p>
        </w:tc>
      </w:tr>
    </w:tbl>
    <w:p w14:paraId="73249C3A" w14:textId="77777777" w:rsidR="00247BD8" w:rsidRPr="001D1B3C" w:rsidRDefault="00247BD8" w:rsidP="00247BD8">
      <w:pPr>
        <w:rPr>
          <w:rFonts w:ascii="Arial" w:hAnsi="Arial" w:cs="Arial"/>
        </w:rPr>
      </w:pPr>
    </w:p>
    <w:p w14:paraId="5E8A5A46" w14:textId="77777777" w:rsidR="00247BD8" w:rsidRPr="001D1B3C" w:rsidRDefault="00247BD8" w:rsidP="00247BD8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7CB61D59" w14:textId="77777777" w:rsidR="00247BD8" w:rsidRPr="001D1B3C" w:rsidRDefault="00247BD8" w:rsidP="00247BD8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7190CB14" w14:textId="77777777" w:rsidR="00247BD8" w:rsidRDefault="00247BD8" w:rsidP="00247BD8">
      <w:pPr>
        <w:pStyle w:val="Nessunaspaziatura"/>
        <w:rPr>
          <w:rFonts w:ascii="Arial" w:hAnsi="Arial" w:cs="Arial"/>
          <w:b/>
          <w:bCs/>
        </w:rPr>
      </w:pPr>
    </w:p>
    <w:p w14:paraId="5ACB9FE5" w14:textId="2A1ADAD2" w:rsidR="00247BD8" w:rsidRDefault="00247BD8" w:rsidP="00247BD8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9290096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Nessuno</w:t>
      </w:r>
      <w:r>
        <w:br/>
      </w:r>
      <w:sdt>
        <w:sdtPr>
          <w:rPr>
            <w:rFonts w:ascii="Segoe UI Symbol" w:hAnsi="Segoe UI Symbol" w:cs="Segoe UI Symbol"/>
          </w:rPr>
          <w:id w:val="-842403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Occasionale</w:t>
      </w:r>
      <w:r>
        <w:br/>
      </w:r>
      <w:sdt>
        <w:sdtPr>
          <w:rPr>
            <w:rFonts w:ascii="Segoe UI Symbol" w:hAnsi="Segoe UI Symbol" w:cs="Segoe UI Symbol"/>
          </w:rPr>
          <w:id w:val="636459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Frequente</w:t>
      </w:r>
    </w:p>
    <w:p w14:paraId="50C2081B" w14:textId="77777777" w:rsidR="00247BD8" w:rsidRPr="00872C0D" w:rsidRDefault="00247BD8" w:rsidP="00247BD8">
      <w:pPr>
        <w:pStyle w:val="Nessunaspaziatura"/>
        <w:rPr>
          <w:rFonts w:ascii="Arial" w:hAnsi="Arial" w:cs="Arial"/>
        </w:rPr>
      </w:pPr>
    </w:p>
    <w:p w14:paraId="77B92AEA" w14:textId="77777777" w:rsidR="006764BC" w:rsidRPr="00DE3473" w:rsidRDefault="006764BC" w:rsidP="00DE3473">
      <w:pPr>
        <w:rPr>
          <w:rFonts w:ascii="Arial" w:hAnsi="Arial" w:cs="Arial"/>
        </w:rPr>
      </w:pPr>
    </w:p>
    <w:sectPr w:rsidR="006764BC" w:rsidRPr="00DE3473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C0CBA" w14:textId="77777777" w:rsidR="00317E21" w:rsidRDefault="00317E21" w:rsidP="00DC1A1A">
      <w:pPr>
        <w:spacing w:after="0" w:line="240" w:lineRule="auto"/>
      </w:pPr>
      <w:r>
        <w:separator/>
      </w:r>
    </w:p>
    <w:p w14:paraId="2A9111E4" w14:textId="77777777" w:rsidR="00317E21" w:rsidRDefault="00317E21"/>
    <w:p w14:paraId="1A6814E6" w14:textId="77777777" w:rsidR="00317E21" w:rsidRDefault="00317E21" w:rsidP="00454290"/>
  </w:endnote>
  <w:endnote w:type="continuationSeparator" w:id="0">
    <w:p w14:paraId="7A44F51E" w14:textId="77777777" w:rsidR="00317E21" w:rsidRDefault="00317E21" w:rsidP="00DC1A1A">
      <w:pPr>
        <w:spacing w:after="0" w:line="240" w:lineRule="auto"/>
      </w:pPr>
      <w:r>
        <w:continuationSeparator/>
      </w:r>
    </w:p>
    <w:p w14:paraId="427C7E14" w14:textId="77777777" w:rsidR="00317E21" w:rsidRDefault="00317E21"/>
    <w:p w14:paraId="3CFD9A9C" w14:textId="77777777" w:rsidR="00317E21" w:rsidRDefault="00317E2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C8122BB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FB459C">
          <w:rPr>
            <w:rFonts w:ascii="Arial" w:hAnsi="Arial" w:cs="Arial"/>
          </w:rPr>
          <w:t>MyAgenda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5783F" w14:textId="77777777" w:rsidR="00317E21" w:rsidRDefault="00317E21" w:rsidP="00DC1A1A">
      <w:pPr>
        <w:spacing w:after="0" w:line="240" w:lineRule="auto"/>
      </w:pPr>
      <w:r>
        <w:separator/>
      </w:r>
    </w:p>
    <w:p w14:paraId="6292BFA8" w14:textId="77777777" w:rsidR="00317E21" w:rsidRDefault="00317E21"/>
    <w:p w14:paraId="32CF87C5" w14:textId="77777777" w:rsidR="00317E21" w:rsidRDefault="00317E21" w:rsidP="00454290"/>
  </w:footnote>
  <w:footnote w:type="continuationSeparator" w:id="0">
    <w:p w14:paraId="13F85A57" w14:textId="77777777" w:rsidR="00317E21" w:rsidRDefault="00317E21" w:rsidP="00DC1A1A">
      <w:pPr>
        <w:spacing w:after="0" w:line="240" w:lineRule="auto"/>
      </w:pPr>
      <w:r>
        <w:continuationSeparator/>
      </w:r>
    </w:p>
    <w:p w14:paraId="39AE85DC" w14:textId="77777777" w:rsidR="00317E21" w:rsidRDefault="00317E21"/>
    <w:p w14:paraId="775222FC" w14:textId="77777777" w:rsidR="00317E21" w:rsidRDefault="00317E2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70A5D15F" w:rsidR="006E6CE4" w:rsidRPr="006E6CE4" w:rsidRDefault="00FB459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David Stefanovic</w:t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  <w:t>I2BD</w:t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8A3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AFA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1A8B"/>
    <w:rsid w:val="00245760"/>
    <w:rsid w:val="00245E6B"/>
    <w:rsid w:val="00247BD8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2CD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236F"/>
    <w:rsid w:val="00317E2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4E29"/>
    <w:rsid w:val="003576C0"/>
    <w:rsid w:val="00360883"/>
    <w:rsid w:val="003610D9"/>
    <w:rsid w:val="003678F6"/>
    <w:rsid w:val="00373821"/>
    <w:rsid w:val="00380082"/>
    <w:rsid w:val="00380127"/>
    <w:rsid w:val="003802C5"/>
    <w:rsid w:val="00381B70"/>
    <w:rsid w:val="00383A5B"/>
    <w:rsid w:val="0038415E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9B6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6838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764BC"/>
    <w:rsid w:val="0068002B"/>
    <w:rsid w:val="006804CB"/>
    <w:rsid w:val="00681FED"/>
    <w:rsid w:val="0068235D"/>
    <w:rsid w:val="00684F22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AC7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5782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06FC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2099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D7C99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60AC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03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4F2A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034FA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3473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0A35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338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459C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8F7AD1A0E142430CB1CD0A5CDF5BB72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B9A73C6-74BC-4756-ABDF-F1A3DF1814DB}"/>
      </w:docPartPr>
      <w:docPartBody>
        <w:p w:rsidR="00AA0DAF" w:rsidRDefault="00A76981" w:rsidP="00A76981">
          <w:pPr>
            <w:pStyle w:val="8F7AD1A0E142430CB1CD0A5CDF5BB723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15AF6DAD13D4228B976A547BD37303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1DCA64F-7523-4829-AA0A-DA29AD00C557}"/>
      </w:docPartPr>
      <w:docPartBody>
        <w:p w:rsidR="00722D8E" w:rsidRDefault="00AA0DAF" w:rsidP="00AA0DAF">
          <w:pPr>
            <w:pStyle w:val="615AF6DAD13D4228B976A547BD373035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8C74F099B36945D4B2AF7718C20687A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D56338F-12DA-4DE5-8E32-F635363B6AAD}"/>
      </w:docPartPr>
      <w:docPartBody>
        <w:p w:rsidR="006B5784" w:rsidRDefault="00BD6EBD" w:rsidP="00BD6EBD">
          <w:pPr>
            <w:pStyle w:val="8C74F099B36945D4B2AF7718C20687A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3C3F81BD7CCC4E29A1C0746382B5F87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CDBB30D-DDFF-4BC1-B299-D33EC41426DB}"/>
      </w:docPartPr>
      <w:docPartBody>
        <w:p w:rsidR="006B5784" w:rsidRDefault="00BD6EBD" w:rsidP="00BD6EBD">
          <w:pPr>
            <w:pStyle w:val="3C3F81BD7CCC4E29A1C0746382B5F878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E58E1C0139054A5CB258E3FBD4528F9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2E460DC-7CFD-408E-9F86-4428390D0D40}"/>
      </w:docPartPr>
      <w:docPartBody>
        <w:p w:rsidR="00D51D97" w:rsidRDefault="006B5784" w:rsidP="006B5784">
          <w:pPr>
            <w:pStyle w:val="E58E1C0139054A5CB258E3FBD4528F9E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428E9"/>
    <w:rsid w:val="0005183E"/>
    <w:rsid w:val="00066A06"/>
    <w:rsid w:val="00090BF3"/>
    <w:rsid w:val="0009372E"/>
    <w:rsid w:val="0009470B"/>
    <w:rsid w:val="000A289F"/>
    <w:rsid w:val="000E2F84"/>
    <w:rsid w:val="000F366B"/>
    <w:rsid w:val="00104CCC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878A3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415E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452D4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5784"/>
    <w:rsid w:val="006B7DC0"/>
    <w:rsid w:val="006E02EF"/>
    <w:rsid w:val="00705B4E"/>
    <w:rsid w:val="00707698"/>
    <w:rsid w:val="0071158D"/>
    <w:rsid w:val="007124C5"/>
    <w:rsid w:val="00715BF7"/>
    <w:rsid w:val="00722D8E"/>
    <w:rsid w:val="00723B32"/>
    <w:rsid w:val="00744FC6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0E59"/>
    <w:rsid w:val="00952DCD"/>
    <w:rsid w:val="00980BB6"/>
    <w:rsid w:val="009A0397"/>
    <w:rsid w:val="009B25D7"/>
    <w:rsid w:val="009B3CFD"/>
    <w:rsid w:val="009C29C8"/>
    <w:rsid w:val="009D7C99"/>
    <w:rsid w:val="00A27987"/>
    <w:rsid w:val="00A33570"/>
    <w:rsid w:val="00A50FCC"/>
    <w:rsid w:val="00A722D4"/>
    <w:rsid w:val="00A76981"/>
    <w:rsid w:val="00A817CA"/>
    <w:rsid w:val="00AA0DAF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560AC"/>
    <w:rsid w:val="00BC14BB"/>
    <w:rsid w:val="00BC3196"/>
    <w:rsid w:val="00BD6EBD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4F2A"/>
    <w:rsid w:val="00CC71C1"/>
    <w:rsid w:val="00CE5451"/>
    <w:rsid w:val="00D221C3"/>
    <w:rsid w:val="00D24662"/>
    <w:rsid w:val="00D40E8D"/>
    <w:rsid w:val="00D457C2"/>
    <w:rsid w:val="00D51D97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4422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D51D97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F7AD1A0E142430CB1CD0A5CDF5BB723">
    <w:name w:val="8F7AD1A0E142430CB1CD0A5CDF5BB723"/>
    <w:rsid w:val="00A76981"/>
  </w:style>
  <w:style w:type="paragraph" w:customStyle="1" w:styleId="615AF6DAD13D4228B976A547BD373035">
    <w:name w:val="615AF6DAD13D4228B976A547BD373035"/>
    <w:rsid w:val="00AA0DAF"/>
  </w:style>
  <w:style w:type="paragraph" w:customStyle="1" w:styleId="8C74F099B36945D4B2AF7718C20687A1">
    <w:name w:val="8C74F099B36945D4B2AF7718C20687A1"/>
    <w:rsid w:val="00BD6EBD"/>
  </w:style>
  <w:style w:type="paragraph" w:customStyle="1" w:styleId="3C3F81BD7CCC4E29A1C0746382B5F878">
    <w:name w:val="3C3F81BD7CCC4E29A1C0746382B5F878"/>
    <w:rsid w:val="00BD6EBD"/>
  </w:style>
  <w:style w:type="paragraph" w:customStyle="1" w:styleId="E58E1C0139054A5CB258E3FBD4528F9E">
    <w:name w:val="E58E1C0139054A5CB258E3FBD4528F9E"/>
    <w:rsid w:val="006B5784"/>
  </w:style>
  <w:style w:type="paragraph" w:customStyle="1" w:styleId="D417D4BC453B464795232E2819F7780C">
    <w:name w:val="D417D4BC453B464795232E2819F7780C"/>
    <w:rsid w:val="00D51D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119</TotalTime>
  <Pages>14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MyAgenda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uzf668@cpt.local</cp:lastModifiedBy>
  <cp:revision>14</cp:revision>
  <cp:lastPrinted>2017-03-29T10:57:00Z</cp:lastPrinted>
  <dcterms:created xsi:type="dcterms:W3CDTF">2026-05-08T11:34:00Z</dcterms:created>
  <dcterms:modified xsi:type="dcterms:W3CDTF">2026-06-05T14:25:00Z</dcterms:modified>
</cp:coreProperties>
</file>