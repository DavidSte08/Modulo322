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7C6E07" w14:textId="77777777" w:rsidR="008021E1" w:rsidRPr="001D1B3C" w:rsidRDefault="008021E1" w:rsidP="004A4DE3">
      <w:pPr>
        <w:pStyle w:val="Titolo"/>
        <w:pBdr>
          <w:bottom w:val="single" w:sz="4" w:space="4" w:color="auto"/>
        </w:pBdr>
        <w:rPr>
          <w:rFonts w:ascii="Arial" w:hAnsi="Arial" w:cs="Arial"/>
          <w:color w:val="auto"/>
        </w:rPr>
      </w:pPr>
      <w:r w:rsidRPr="001D1B3C">
        <w:rPr>
          <w:rFonts w:ascii="Arial" w:hAnsi="Arial" w:cs="Arial"/>
          <w:color w:val="auto"/>
        </w:rPr>
        <w:t>Diario di lavoro</w:t>
      </w:r>
    </w:p>
    <w:tbl>
      <w:tblPr>
        <w:tblStyle w:val="Grigliatabella"/>
        <w:tblW w:w="5000" w:type="pct"/>
        <w:tblLook w:val="04A0" w:firstRow="1" w:lastRow="0" w:firstColumn="1" w:lastColumn="0" w:noHBand="0" w:noVBand="1"/>
      </w:tblPr>
      <w:tblGrid>
        <w:gridCol w:w="2407"/>
        <w:gridCol w:w="2407"/>
        <w:gridCol w:w="2407"/>
        <w:gridCol w:w="2407"/>
      </w:tblGrid>
      <w:tr w:rsidR="005D6E86" w:rsidRPr="001D1B3C" w14:paraId="21FBC82D" w14:textId="77777777" w:rsidTr="005D6E86">
        <w:trPr>
          <w:trHeight w:val="199"/>
        </w:trPr>
        <w:tc>
          <w:tcPr>
            <w:tcW w:w="1250" w:type="pct"/>
            <w:vAlign w:val="center"/>
          </w:tcPr>
          <w:p w14:paraId="7E95F4CE" w14:textId="77777777" w:rsidR="005D6E86" w:rsidRPr="001D1B3C" w:rsidRDefault="005D6E86" w:rsidP="00632B06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Luogo</w:t>
            </w:r>
          </w:p>
        </w:tc>
        <w:tc>
          <w:tcPr>
            <w:tcW w:w="3750" w:type="pct"/>
            <w:gridSpan w:val="3"/>
            <w:vAlign w:val="center"/>
          </w:tcPr>
          <w:p w14:paraId="59DD831D" w14:textId="213D8654" w:rsidR="005D6E86" w:rsidRPr="001D1B3C" w:rsidRDefault="00651DA4" w:rsidP="00632B06">
            <w:pPr>
              <w:rPr>
                <w:rFonts w:ascii="Arial" w:hAnsi="Arial" w:cs="Arial"/>
              </w:rPr>
            </w:pPr>
            <w:r w:rsidRPr="00651DA4">
              <w:rPr>
                <w:rFonts w:ascii="Arial" w:hAnsi="Arial" w:cs="Arial"/>
              </w:rPr>
              <w:t>Scuola Arti e Mestieri / CPT Trevano-Canobbio</w:t>
            </w:r>
          </w:p>
        </w:tc>
      </w:tr>
      <w:tr w:rsidR="005D6E86" w:rsidRPr="001D1B3C" w14:paraId="7AC6273A" w14:textId="77777777" w:rsidTr="005D6E86">
        <w:trPr>
          <w:trHeight w:val="196"/>
        </w:trPr>
        <w:tc>
          <w:tcPr>
            <w:tcW w:w="1250" w:type="pct"/>
            <w:vAlign w:val="center"/>
          </w:tcPr>
          <w:p w14:paraId="533B3B9D" w14:textId="77777777" w:rsidR="005D6E86" w:rsidRPr="001D1B3C" w:rsidRDefault="005D6E86" w:rsidP="00632B06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Data</w:t>
            </w:r>
          </w:p>
        </w:tc>
        <w:tc>
          <w:tcPr>
            <w:tcW w:w="3750" w:type="pct"/>
            <w:gridSpan w:val="3"/>
            <w:vAlign w:val="center"/>
          </w:tcPr>
          <w:p w14:paraId="226AEB00" w14:textId="6FF1D138" w:rsidR="005D6E86" w:rsidRPr="001D1B3C" w:rsidRDefault="00C52452" w:rsidP="00632B0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</w:t>
            </w:r>
            <w:r w:rsidR="009959B2">
              <w:rPr>
                <w:rFonts w:ascii="Arial" w:hAnsi="Arial" w:cs="Arial"/>
              </w:rPr>
              <w:t>7</w:t>
            </w:r>
            <w:r>
              <w:rPr>
                <w:rFonts w:ascii="Arial" w:hAnsi="Arial" w:cs="Arial"/>
              </w:rPr>
              <w:t>.0</w:t>
            </w:r>
            <w:r w:rsidR="009959B2">
              <w:rPr>
                <w:rFonts w:ascii="Arial" w:hAnsi="Arial" w:cs="Arial"/>
              </w:rPr>
              <w:t>5</w:t>
            </w:r>
            <w:r>
              <w:rPr>
                <w:rFonts w:ascii="Arial" w:hAnsi="Arial" w:cs="Arial"/>
              </w:rPr>
              <w:t>.2026</w:t>
            </w:r>
          </w:p>
        </w:tc>
      </w:tr>
      <w:tr w:rsidR="005D6E86" w:rsidRPr="001D1B3C" w14:paraId="5F311D0D" w14:textId="77777777" w:rsidTr="00AB239B">
        <w:trPr>
          <w:trHeight w:val="250"/>
        </w:trPr>
        <w:tc>
          <w:tcPr>
            <w:tcW w:w="1250" w:type="pct"/>
            <w:vAlign w:val="center"/>
          </w:tcPr>
          <w:p w14:paraId="1EDBE02C" w14:textId="77777777" w:rsidR="005D6E86" w:rsidRPr="001D1B3C" w:rsidRDefault="005D6E86" w:rsidP="00632B06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Mattino</w:t>
            </w:r>
          </w:p>
        </w:tc>
        <w:tc>
          <w:tcPr>
            <w:tcW w:w="1250" w:type="pct"/>
            <w:vAlign w:val="center"/>
          </w:tcPr>
          <w:p w14:paraId="7433B473" w14:textId="6B777D95" w:rsidR="005D6E86" w:rsidRPr="001D1B3C" w:rsidRDefault="005D6E86" w:rsidP="00632B06">
            <w:pPr>
              <w:rPr>
                <w:rFonts w:ascii="Arial" w:hAnsi="Arial" w:cs="Arial"/>
              </w:rPr>
            </w:pPr>
          </w:p>
        </w:tc>
        <w:tc>
          <w:tcPr>
            <w:tcW w:w="1250" w:type="pct"/>
            <w:vAlign w:val="center"/>
          </w:tcPr>
          <w:p w14:paraId="7E9E9004" w14:textId="77777777" w:rsidR="005D6E86" w:rsidRPr="001D1B3C" w:rsidRDefault="005D6E86" w:rsidP="00632B06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Pomeriggio</w:t>
            </w:r>
          </w:p>
        </w:tc>
        <w:tc>
          <w:tcPr>
            <w:tcW w:w="1250" w:type="pct"/>
            <w:vAlign w:val="center"/>
          </w:tcPr>
          <w:p w14:paraId="2407ED8E" w14:textId="36A27ABE" w:rsidR="005D6E86" w:rsidRPr="00780FDF" w:rsidRDefault="00C52452" w:rsidP="00632B0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  <w:r w:rsidR="009959B2">
              <w:rPr>
                <w:rFonts w:ascii="Arial" w:hAnsi="Arial" w:cs="Arial"/>
              </w:rPr>
              <w:t>2</w:t>
            </w:r>
            <w:r>
              <w:rPr>
                <w:rFonts w:ascii="Arial" w:hAnsi="Arial" w:cs="Arial"/>
              </w:rPr>
              <w:t>:</w:t>
            </w:r>
            <w:r w:rsidR="009959B2">
              <w:rPr>
                <w:rFonts w:ascii="Arial" w:hAnsi="Arial" w:cs="Arial"/>
              </w:rPr>
              <w:t>40</w:t>
            </w:r>
            <w:r w:rsidR="00800F2F">
              <w:rPr>
                <w:rFonts w:ascii="Arial" w:hAnsi="Arial" w:cs="Arial"/>
              </w:rPr>
              <w:t>-</w:t>
            </w:r>
            <w:r w:rsidR="00EA60E4">
              <w:rPr>
                <w:rFonts w:ascii="Arial" w:hAnsi="Arial" w:cs="Arial"/>
              </w:rPr>
              <w:t>16:</w:t>
            </w:r>
            <w:r w:rsidR="00780FDF">
              <w:rPr>
                <w:rFonts w:ascii="Arial" w:hAnsi="Arial" w:cs="Arial"/>
              </w:rPr>
              <w:t>09</w:t>
            </w:r>
          </w:p>
        </w:tc>
      </w:tr>
    </w:tbl>
    <w:p w14:paraId="7A346BF6" w14:textId="77777777" w:rsidR="00632B06" w:rsidRPr="001D1B3C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:rsidRPr="001D1B3C" w14:paraId="5EC4B851" w14:textId="77777777" w:rsidTr="00632B06">
        <w:tc>
          <w:tcPr>
            <w:tcW w:w="9854" w:type="dxa"/>
            <w:shd w:val="clear" w:color="auto" w:fill="D9D9D9" w:themeFill="background1" w:themeFillShade="D9"/>
          </w:tcPr>
          <w:p w14:paraId="481EC051" w14:textId="77777777" w:rsidR="00632B06" w:rsidRPr="001D1B3C" w:rsidRDefault="00632B06" w:rsidP="00AB580C">
            <w:pPr>
              <w:rPr>
                <w:rFonts w:ascii="Arial" w:hAnsi="Arial" w:cs="Arial"/>
              </w:rPr>
            </w:pPr>
            <w:bookmarkStart w:id="0" w:name="OLE_LINK10"/>
            <w:bookmarkStart w:id="1" w:name="OLE_LINK11"/>
            <w:bookmarkStart w:id="2" w:name="OLE_LINK12"/>
            <w:r w:rsidRPr="001D1B3C">
              <w:rPr>
                <w:rFonts w:ascii="Arial" w:hAnsi="Arial" w:cs="Arial"/>
              </w:rPr>
              <w:t>Lavori svolti</w:t>
            </w:r>
          </w:p>
        </w:tc>
      </w:tr>
      <w:tr w:rsidR="00632B06" w:rsidRPr="008F5E5F" w14:paraId="199D0E7C" w14:textId="77777777" w:rsidTr="004D6C56">
        <w:trPr>
          <w:trHeight w:val="4050"/>
        </w:trPr>
        <w:tc>
          <w:tcPr>
            <w:tcW w:w="9854" w:type="dxa"/>
          </w:tcPr>
          <w:p w14:paraId="21A98654" w14:textId="63CFFD5E" w:rsidR="00B47F01" w:rsidRDefault="00B47F01" w:rsidP="00C52452">
            <w:pPr>
              <w:pStyle w:val="Paragrafoelenco"/>
              <w:numPr>
                <w:ilvl w:val="0"/>
                <w:numId w:val="1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Rimozione dei file duplicati</w:t>
            </w:r>
          </w:p>
          <w:p w14:paraId="3BDFF3E9" w14:textId="535C9413" w:rsidR="000D6B81" w:rsidRPr="000D6B81" w:rsidRDefault="009E7EED" w:rsidP="00C52452">
            <w:pPr>
              <w:pStyle w:val="Paragrafoelenco"/>
              <w:numPr>
                <w:ilvl w:val="0"/>
                <w:numId w:val="1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</w:t>
            </w:r>
            <w:r w:rsidR="00B47F01">
              <w:rPr>
                <w:rFonts w:ascii="Arial" w:hAnsi="Arial" w:cs="Arial"/>
              </w:rPr>
              <w:t>imozione delle impostazioni superflue</w:t>
            </w:r>
          </w:p>
        </w:tc>
      </w:tr>
      <w:bookmarkEnd w:id="0"/>
      <w:bookmarkEnd w:id="1"/>
      <w:bookmarkEnd w:id="2"/>
    </w:tbl>
    <w:p w14:paraId="7DBC64FA" w14:textId="77777777" w:rsidR="004B7227" w:rsidRPr="00140581" w:rsidRDefault="004B7227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:rsidRPr="001D1B3C" w14:paraId="5257DD22" w14:textId="77777777" w:rsidTr="00434F37">
        <w:tc>
          <w:tcPr>
            <w:tcW w:w="9854" w:type="dxa"/>
            <w:shd w:val="clear" w:color="auto" w:fill="D9D9D9" w:themeFill="background1" w:themeFillShade="D9"/>
          </w:tcPr>
          <w:p w14:paraId="1C21A8DD" w14:textId="77777777" w:rsidR="00632B06" w:rsidRPr="001D1B3C" w:rsidRDefault="00632B06" w:rsidP="00434F37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Problemi riscontrati e soluzioni adottate</w:t>
            </w:r>
          </w:p>
        </w:tc>
      </w:tr>
      <w:tr w:rsidR="00632B06" w:rsidRPr="001D1B3C" w14:paraId="02711B10" w14:textId="77777777" w:rsidTr="00434F37">
        <w:tc>
          <w:tcPr>
            <w:tcW w:w="9854" w:type="dxa"/>
          </w:tcPr>
          <w:p w14:paraId="0FCB39B2" w14:textId="5DFD7F96" w:rsidR="000E3821" w:rsidRPr="001D1B3C" w:rsidRDefault="00B47F01" w:rsidP="00F95575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Problema con file duplicati, rimossi con l’uso della ricerca nella directory di esplora file</w:t>
            </w:r>
          </w:p>
        </w:tc>
      </w:tr>
    </w:tbl>
    <w:p w14:paraId="4827ED88" w14:textId="09480327" w:rsidR="00632B06" w:rsidRPr="001D1B3C" w:rsidRDefault="0056591C" w:rsidP="00AB580C">
      <w:pPr>
        <w:rPr>
          <w:rFonts w:ascii="Arial" w:hAnsi="Arial" w:cs="Arial"/>
        </w:rPr>
      </w:pPr>
      <w:r>
        <w:rPr>
          <w:rFonts w:ascii="Arial" w:hAnsi="Arial" w:cs="Arial"/>
        </w:rPr>
        <w:t xml:space="preserve"> </w:t>
      </w: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:rsidRPr="001D1B3C" w14:paraId="5C1F9C53" w14:textId="77777777" w:rsidTr="00434F37">
        <w:tc>
          <w:tcPr>
            <w:tcW w:w="9854" w:type="dxa"/>
            <w:shd w:val="clear" w:color="auto" w:fill="D9D9D9" w:themeFill="background1" w:themeFillShade="D9"/>
          </w:tcPr>
          <w:p w14:paraId="3ED06781" w14:textId="77777777" w:rsidR="00632B06" w:rsidRPr="001D1B3C" w:rsidRDefault="00632B06" w:rsidP="00434F37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Punto della situazione rispetto alla pianificazione</w:t>
            </w:r>
          </w:p>
        </w:tc>
      </w:tr>
      <w:tr w:rsidR="00632B06" w:rsidRPr="001D1B3C" w14:paraId="440A9960" w14:textId="77777777" w:rsidTr="00434F37">
        <w:tc>
          <w:tcPr>
            <w:tcW w:w="9854" w:type="dxa"/>
          </w:tcPr>
          <w:p w14:paraId="43BCFB89" w14:textId="3D27526D" w:rsidR="00632B06" w:rsidRPr="001D1B3C" w:rsidRDefault="00632B06" w:rsidP="00434F37">
            <w:pPr>
              <w:rPr>
                <w:rFonts w:ascii="Arial" w:hAnsi="Arial" w:cs="Arial"/>
              </w:rPr>
            </w:pPr>
          </w:p>
        </w:tc>
      </w:tr>
    </w:tbl>
    <w:p w14:paraId="65AAD336" w14:textId="77777777" w:rsidR="00632B06" w:rsidRPr="001D1B3C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:rsidRPr="001D1B3C" w14:paraId="6DD0965E" w14:textId="77777777" w:rsidTr="00434F37">
        <w:tc>
          <w:tcPr>
            <w:tcW w:w="9854" w:type="dxa"/>
            <w:shd w:val="clear" w:color="auto" w:fill="D9D9D9" w:themeFill="background1" w:themeFillShade="D9"/>
          </w:tcPr>
          <w:p w14:paraId="6575A890" w14:textId="77777777" w:rsidR="00632B06" w:rsidRPr="001D1B3C" w:rsidRDefault="00632B06" w:rsidP="00434F37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Programma di massima per la prossima giornata di lavoro</w:t>
            </w:r>
          </w:p>
        </w:tc>
      </w:tr>
      <w:tr w:rsidR="00632B06" w:rsidRPr="001D1B3C" w14:paraId="1A1AF97C" w14:textId="77777777" w:rsidTr="00434F37">
        <w:tc>
          <w:tcPr>
            <w:tcW w:w="9854" w:type="dxa"/>
          </w:tcPr>
          <w:p w14:paraId="7625903A" w14:textId="249940C8" w:rsidR="0091560D" w:rsidRPr="001D1B3C" w:rsidRDefault="0091560D" w:rsidP="00AB239B">
            <w:pPr>
              <w:rPr>
                <w:rFonts w:ascii="Arial" w:hAnsi="Arial" w:cs="Arial"/>
              </w:rPr>
            </w:pPr>
          </w:p>
        </w:tc>
      </w:tr>
    </w:tbl>
    <w:p w14:paraId="17E1B9A1" w14:textId="77777777" w:rsidR="00B74878" w:rsidRPr="001D1B3C" w:rsidRDefault="00B74878" w:rsidP="00632B06">
      <w:pPr>
        <w:rPr>
          <w:rFonts w:ascii="Arial" w:hAnsi="Arial" w:cs="Arial"/>
        </w:rPr>
      </w:pPr>
    </w:p>
    <w:p w14:paraId="499B1614" w14:textId="77777777" w:rsidR="00E43E19" w:rsidRPr="001D1B3C" w:rsidRDefault="00E43E19">
      <w:pPr>
        <w:rPr>
          <w:rFonts w:ascii="Arial" w:hAnsi="Arial" w:cs="Arial"/>
        </w:rPr>
      </w:pPr>
      <w:r w:rsidRPr="001D1B3C">
        <w:rPr>
          <w:rFonts w:ascii="Arial" w:hAnsi="Arial" w:cs="Arial"/>
        </w:rPr>
        <w:br w:type="page"/>
      </w:r>
    </w:p>
    <w:p w14:paraId="5DAAC6C5" w14:textId="77777777" w:rsidR="00E43E19" w:rsidRPr="001D1B3C" w:rsidRDefault="00E43E19" w:rsidP="00E43E19">
      <w:pPr>
        <w:pStyle w:val="Titolo2"/>
        <w:pBdr>
          <w:bottom w:val="single" w:sz="4" w:space="1" w:color="auto"/>
        </w:pBdr>
      </w:pPr>
      <w:r w:rsidRPr="001D1B3C">
        <w:lastRenderedPageBreak/>
        <w:t>Utilizzo Intelligenza Artificiale</w:t>
      </w:r>
      <w:r w:rsidR="00872C0D">
        <w:t xml:space="preserve"> nella giornata</w:t>
      </w:r>
    </w:p>
    <w:p w14:paraId="7B9854AC" w14:textId="77777777" w:rsidR="00872C0D" w:rsidRDefault="00872C0D" w:rsidP="00872C0D">
      <w:pPr>
        <w:pStyle w:val="Nessunaspaziatura"/>
        <w:rPr>
          <w:rFonts w:ascii="Arial" w:hAnsi="Arial" w:cs="Arial"/>
          <w:b/>
          <w:bCs/>
        </w:rPr>
      </w:pPr>
    </w:p>
    <w:p w14:paraId="1DF533E9" w14:textId="4B323AFD" w:rsidR="00872C0D" w:rsidRDefault="00000000" w:rsidP="00872C0D">
      <w:pPr>
        <w:pStyle w:val="Nessunaspaziatura"/>
        <w:rPr>
          <w:rFonts w:ascii="Arial" w:hAnsi="Arial" w:cs="Arial"/>
        </w:rPr>
      </w:pPr>
      <w:sdt>
        <w:sdtPr>
          <w:rPr>
            <w:rFonts w:ascii="Segoe UI Symbol" w:hAnsi="Segoe UI Symbol" w:cs="Segoe UI Symbol"/>
          </w:rPr>
          <w:id w:val="142122016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4260A4">
            <w:rPr>
              <w:rFonts w:ascii="MS Gothic" w:eastAsia="MS Gothic" w:hAnsi="MS Gothic" w:cs="Segoe UI Symbol" w:hint="eastAsia"/>
            </w:rPr>
            <w:t>☐</w:t>
          </w:r>
        </w:sdtContent>
      </w:sdt>
      <w:r w:rsidR="00872C0D" w:rsidRPr="3DB10A81">
        <w:rPr>
          <w:rFonts w:ascii="Arial" w:hAnsi="Arial" w:cs="Arial"/>
        </w:rPr>
        <w:t xml:space="preserve"> Nessuno</w:t>
      </w:r>
      <w:r w:rsidR="00FB3889">
        <w:br/>
      </w:r>
      <w:sdt>
        <w:sdtPr>
          <w:rPr>
            <w:rFonts w:ascii="Segoe UI Symbol" w:hAnsi="Segoe UI Symbol" w:cs="Segoe UI Symbol"/>
          </w:rPr>
          <w:id w:val="-742338143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B47F01">
            <w:rPr>
              <w:rFonts w:ascii="MS Gothic" w:eastAsia="MS Gothic" w:hAnsi="MS Gothic" w:cs="Segoe UI Symbol" w:hint="eastAsia"/>
            </w:rPr>
            <w:t>☐</w:t>
          </w:r>
        </w:sdtContent>
      </w:sdt>
      <w:r w:rsidR="00872C0D" w:rsidRPr="3DB10A81">
        <w:rPr>
          <w:rFonts w:ascii="Arial" w:hAnsi="Arial" w:cs="Arial"/>
        </w:rPr>
        <w:t xml:space="preserve"> Occasionale</w:t>
      </w:r>
      <w:r w:rsidR="00FB3889">
        <w:br/>
      </w:r>
      <w:sdt>
        <w:sdtPr>
          <w:rPr>
            <w:rFonts w:ascii="Segoe UI Symbol" w:hAnsi="Segoe UI Symbol" w:cs="Segoe UI Symbol"/>
          </w:rPr>
          <w:id w:val="-171533655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AB239B">
            <w:rPr>
              <w:rFonts w:ascii="MS Gothic" w:eastAsia="MS Gothic" w:hAnsi="MS Gothic" w:cs="Segoe UI Symbol" w:hint="eastAsia"/>
            </w:rPr>
            <w:t>☐</w:t>
          </w:r>
        </w:sdtContent>
      </w:sdt>
      <w:r w:rsidR="00872C0D" w:rsidRPr="3DB10A81">
        <w:rPr>
          <w:rFonts w:ascii="Arial" w:hAnsi="Arial" w:cs="Arial"/>
        </w:rPr>
        <w:t xml:space="preserve"> Frequente</w:t>
      </w:r>
    </w:p>
    <w:p w14:paraId="62D53AFF" w14:textId="77777777" w:rsidR="00872C0D" w:rsidRPr="00872C0D" w:rsidRDefault="00872C0D" w:rsidP="00872C0D">
      <w:pPr>
        <w:pStyle w:val="Nessunaspaziatura"/>
        <w:rPr>
          <w:rFonts w:ascii="Arial" w:hAnsi="Arial" w:cs="Arial"/>
        </w:rPr>
      </w:pPr>
    </w:p>
    <w:p w14:paraId="2945422C" w14:textId="610DD35A" w:rsidR="00872C0D" w:rsidRDefault="00872C0D" w:rsidP="000B69E9">
      <w:pPr>
        <w:pStyle w:val="Nessunaspaziatura"/>
        <w:spacing w:line="276" w:lineRule="auto"/>
        <w:rPr>
          <w:rFonts w:ascii="Arial" w:hAnsi="Arial" w:cs="Arial"/>
        </w:rPr>
      </w:pPr>
      <w:r w:rsidRPr="00872C0D">
        <w:rPr>
          <w:rFonts w:ascii="Arial" w:hAnsi="Arial" w:cs="Arial"/>
          <w:b/>
          <w:bCs/>
        </w:rPr>
        <w:t>Strumento/i utilizzato/i</w:t>
      </w:r>
      <w:r>
        <w:rPr>
          <w:rFonts w:ascii="Arial" w:hAnsi="Arial" w:cs="Arial"/>
          <w:b/>
          <w:bCs/>
        </w:rPr>
        <w:t xml:space="preserve"> </w:t>
      </w:r>
      <w:r w:rsidRPr="00872C0D">
        <w:rPr>
          <w:rFonts w:ascii="Arial" w:hAnsi="Arial" w:cs="Arial"/>
        </w:rPr>
        <w:t>(es. ChatGPT)</w:t>
      </w:r>
      <w:r>
        <w:rPr>
          <w:rFonts w:ascii="Arial" w:hAnsi="Arial" w:cs="Arial"/>
        </w:rPr>
        <w:t xml:space="preserve">: </w:t>
      </w:r>
    </w:p>
    <w:p w14:paraId="61085D49" w14:textId="77777777" w:rsidR="00872C0D" w:rsidRPr="00872C0D" w:rsidRDefault="00872C0D" w:rsidP="00872C0D">
      <w:pPr>
        <w:pStyle w:val="Nessunaspaziatura"/>
        <w:rPr>
          <w:rFonts w:ascii="Arial" w:hAnsi="Arial" w:cs="Arial"/>
        </w:rPr>
      </w:pPr>
    </w:p>
    <w:p w14:paraId="18EFA86B" w14:textId="4790FF84" w:rsidR="00872C0D" w:rsidRDefault="00872C0D" w:rsidP="00872C0D">
      <w:pPr>
        <w:pStyle w:val="Nessunaspaziatura"/>
        <w:rPr>
          <w:rFonts w:ascii="Arial" w:hAnsi="Arial" w:cs="Arial"/>
        </w:rPr>
      </w:pPr>
      <w:r w:rsidRPr="3DB10A81">
        <w:rPr>
          <w:rFonts w:ascii="Arial" w:hAnsi="Arial" w:cs="Arial"/>
          <w:b/>
          <w:bCs/>
        </w:rPr>
        <w:t>Per cosa l’ho usata oggi</w:t>
      </w:r>
      <w:r>
        <w:br/>
      </w:r>
      <w:sdt>
        <w:sdtPr>
          <w:rPr>
            <w:rFonts w:ascii="Segoe UI Symbol" w:hAnsi="Segoe UI Symbol" w:cs="Segoe UI Symbol"/>
          </w:rPr>
          <w:id w:val="188459321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4260A4">
            <w:rPr>
              <w:rFonts w:ascii="MS Gothic" w:eastAsia="MS Gothic" w:hAnsi="MS Gothic" w:cs="Segoe UI Symbol" w:hint="eastAsia"/>
            </w:rPr>
            <w:t>☐</w:t>
          </w:r>
        </w:sdtContent>
      </w:sdt>
      <w:r w:rsidRPr="3DB10A81">
        <w:rPr>
          <w:rFonts w:ascii="Arial" w:hAnsi="Arial" w:cs="Arial"/>
        </w:rPr>
        <w:t xml:space="preserve"> Chiarire concetti</w:t>
      </w:r>
      <w:r>
        <w:br/>
      </w:r>
      <w:sdt>
        <w:sdtPr>
          <w:rPr>
            <w:rFonts w:ascii="Segoe UI Symbol" w:hAnsi="Segoe UI Symbol" w:cs="Segoe UI Symbol"/>
          </w:rPr>
          <w:id w:val="-1631012876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B47F01">
            <w:rPr>
              <w:rFonts w:ascii="MS Gothic" w:eastAsia="MS Gothic" w:hAnsi="MS Gothic" w:cs="Segoe UI Symbol" w:hint="eastAsia"/>
            </w:rPr>
            <w:t>☐</w:t>
          </w:r>
        </w:sdtContent>
      </w:sdt>
      <w:r w:rsidRPr="3DB10A81">
        <w:rPr>
          <w:rFonts w:ascii="Arial" w:hAnsi="Arial" w:cs="Arial"/>
        </w:rPr>
        <w:t xml:space="preserve"> Supporto al codice</w:t>
      </w:r>
      <w:r>
        <w:br/>
      </w:r>
      <w:sdt>
        <w:sdtPr>
          <w:rPr>
            <w:rFonts w:ascii="Segoe UI Symbol" w:hAnsi="Segoe UI Symbol" w:cs="Segoe UI Symbol"/>
          </w:rPr>
          <w:id w:val="-161374100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AB239B">
            <w:rPr>
              <w:rFonts w:ascii="MS Gothic" w:eastAsia="MS Gothic" w:hAnsi="MS Gothic" w:cs="Segoe UI Symbol" w:hint="eastAsia"/>
            </w:rPr>
            <w:t>☐</w:t>
          </w:r>
        </w:sdtContent>
      </w:sdt>
      <w:r w:rsidRPr="3DB10A81">
        <w:rPr>
          <w:rFonts w:ascii="Arial" w:hAnsi="Arial" w:cs="Arial"/>
        </w:rPr>
        <w:t xml:space="preserve"> Debug</w:t>
      </w:r>
      <w:r>
        <w:br/>
      </w:r>
      <w:sdt>
        <w:sdtPr>
          <w:rPr>
            <w:rFonts w:ascii="Segoe UI Symbol" w:hAnsi="Segoe UI Symbol" w:cs="Segoe UI Symbol"/>
          </w:rPr>
          <w:id w:val="209520232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F659AF">
            <w:rPr>
              <w:rFonts w:ascii="MS Gothic" w:eastAsia="MS Gothic" w:hAnsi="MS Gothic" w:cs="Segoe UI Symbol" w:hint="eastAsia"/>
            </w:rPr>
            <w:t>☐</w:t>
          </w:r>
        </w:sdtContent>
      </w:sdt>
      <w:r w:rsidRPr="3DB10A81">
        <w:rPr>
          <w:rFonts w:ascii="Arial" w:hAnsi="Arial" w:cs="Arial"/>
        </w:rPr>
        <w:t xml:space="preserve"> Riorganizzare idee / testi</w:t>
      </w:r>
      <w:r>
        <w:br/>
      </w:r>
      <w:sdt>
        <w:sdtPr>
          <w:rPr>
            <w:rFonts w:ascii="Segoe UI Symbol" w:hAnsi="Segoe UI Symbol" w:cs="Segoe UI Symbol"/>
          </w:rPr>
          <w:id w:val="163074921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3DB10A81">
            <w:rPr>
              <w:rFonts w:ascii="MS Gothic" w:eastAsia="MS Gothic" w:hAnsi="MS Gothic" w:cs="Segoe UI Symbol"/>
            </w:rPr>
            <w:t>☐</w:t>
          </w:r>
        </w:sdtContent>
      </w:sdt>
      <w:r w:rsidRPr="3DB10A81">
        <w:rPr>
          <w:rFonts w:ascii="Arial" w:hAnsi="Arial" w:cs="Arial"/>
        </w:rPr>
        <w:t xml:space="preserve"> Altro: …</w:t>
      </w:r>
    </w:p>
    <w:p w14:paraId="3D1CBDC1" w14:textId="263BD930" w:rsidR="00872C0D" w:rsidRPr="00872C0D" w:rsidRDefault="00872C0D" w:rsidP="00872C0D">
      <w:pPr>
        <w:pStyle w:val="Nessunaspaziatura"/>
        <w:rPr>
          <w:rFonts w:ascii="Arial" w:hAnsi="Arial" w:cs="Arial"/>
        </w:rPr>
      </w:pPr>
    </w:p>
    <w:p w14:paraId="12A86763" w14:textId="3073D484" w:rsidR="00872C0D" w:rsidRDefault="00872C0D" w:rsidP="00872C0D">
      <w:pPr>
        <w:pStyle w:val="Nessunaspaziatura"/>
        <w:rPr>
          <w:rFonts w:ascii="Arial" w:hAnsi="Arial" w:cs="Arial"/>
          <w:b/>
          <w:bCs/>
        </w:rPr>
      </w:pPr>
      <w:r w:rsidRPr="00872C0D">
        <w:rPr>
          <w:rFonts w:ascii="Arial" w:hAnsi="Arial" w:cs="Arial"/>
          <w:b/>
          <w:bCs/>
        </w:rPr>
        <w:t>Esempio significativo di utilizzo (UNO SOLO)</w:t>
      </w:r>
    </w:p>
    <w:p w14:paraId="6193055F" w14:textId="2891E55C" w:rsidR="00872C0D" w:rsidRDefault="00872C0D" w:rsidP="00872C0D">
      <w:pPr>
        <w:pStyle w:val="Nessunaspaziatura"/>
        <w:rPr>
          <w:rFonts w:ascii="Arial" w:hAnsi="Arial" w:cs="Arial"/>
        </w:rPr>
      </w:pPr>
      <w:r w:rsidRPr="00872C0D">
        <w:rPr>
          <w:rFonts w:ascii="Arial" w:hAnsi="Arial" w:cs="Arial"/>
        </w:rPr>
        <w:t xml:space="preserve">Riporta </w:t>
      </w:r>
      <w:r w:rsidRPr="00872C0D">
        <w:rPr>
          <w:rFonts w:ascii="Arial" w:hAnsi="Arial" w:cs="Arial"/>
          <w:i/>
          <w:iCs/>
        </w:rPr>
        <w:t>un</w:t>
      </w:r>
      <w:r w:rsidRPr="00872C0D">
        <w:rPr>
          <w:rFonts w:ascii="Arial" w:hAnsi="Arial" w:cs="Arial"/>
        </w:rPr>
        <w:t xml:space="preserve"> prompt rilevante oppure descrivilo a parole se ce ne sono stati molti.</w:t>
      </w:r>
    </w:p>
    <w:p w14:paraId="5C786056" w14:textId="0018B206" w:rsidR="00A46F22" w:rsidRPr="00872C0D" w:rsidRDefault="004260A4" w:rsidP="00872C0D">
      <w:pPr>
        <w:pStyle w:val="Nessunaspaziatura"/>
        <w:rPr>
          <w:rFonts w:ascii="Arial" w:hAnsi="Arial" w:cs="Arial"/>
        </w:rPr>
      </w:pPr>
      <w:bookmarkStart w:id="3" w:name="_Hlk219186319"/>
      <w:r>
        <w:rPr>
          <w:rFonts w:ascii="Arial" w:hAnsi="Arial" w:cs="Arial"/>
        </w:rPr>
        <w:br/>
      </w:r>
    </w:p>
    <w:p w14:paraId="5E004E79" w14:textId="3FE6BCD1" w:rsidR="00872C0D" w:rsidRPr="00872C0D" w:rsidRDefault="00872C0D" w:rsidP="00872C0D">
      <w:pPr>
        <w:pStyle w:val="Nessunaspaziatura"/>
        <w:rPr>
          <w:rFonts w:ascii="Arial" w:hAnsi="Arial" w:cs="Arial"/>
        </w:rPr>
      </w:pPr>
      <w:r w:rsidRPr="00872C0D">
        <w:rPr>
          <w:rFonts w:ascii="Arial" w:hAnsi="Arial" w:cs="Arial"/>
          <w:b/>
          <w:bCs/>
        </w:rPr>
        <w:t>Cosa mi ha dato l’AI</w:t>
      </w:r>
    </w:p>
    <w:p w14:paraId="7D5C90B5" w14:textId="4217C273" w:rsidR="00A46F22" w:rsidRDefault="00872C0D" w:rsidP="00872C0D">
      <w:pPr>
        <w:pStyle w:val="Nessunaspaziatura"/>
        <w:rPr>
          <w:rFonts w:ascii="Arial" w:hAnsi="Arial" w:cs="Arial"/>
        </w:rPr>
      </w:pPr>
      <w:r w:rsidRPr="00872C0D">
        <w:rPr>
          <w:rFonts w:ascii="Arial" w:hAnsi="Arial" w:cs="Arial"/>
        </w:rPr>
        <w:t>Spiegazione, esempio, soluzione, suggerimento…</w:t>
      </w:r>
      <w:bookmarkEnd w:id="3"/>
    </w:p>
    <w:p w14:paraId="21F434D3" w14:textId="4E723B1D" w:rsidR="00A46F22" w:rsidRPr="00216398" w:rsidRDefault="00BA49A4" w:rsidP="00B47F01">
      <w:pPr>
        <w:pStyle w:val="Nessunaspaziatura"/>
        <w:rPr>
          <w:rFonts w:ascii="Arial" w:hAnsi="Arial" w:cs="Arial"/>
          <w:color w:val="002060"/>
        </w:rPr>
      </w:pPr>
      <w:r>
        <w:rPr>
          <w:rFonts w:ascii="Arial" w:hAnsi="Arial" w:cs="Arial"/>
        </w:rPr>
        <w:t>Possibili errori e soluzioni</w:t>
      </w:r>
      <w:r w:rsidR="00216398">
        <w:rPr>
          <w:rFonts w:ascii="Arial" w:hAnsi="Arial" w:cs="Arial"/>
        </w:rPr>
        <w:br/>
      </w:r>
    </w:p>
    <w:p w14:paraId="278FB86E" w14:textId="75FBC211" w:rsidR="0074583B" w:rsidRDefault="0074583B" w:rsidP="00872C0D">
      <w:pPr>
        <w:pStyle w:val="Nessunaspaziatura"/>
        <w:rPr>
          <w:rFonts w:ascii="Arial" w:hAnsi="Arial" w:cs="Arial"/>
        </w:rPr>
      </w:pPr>
    </w:p>
    <w:p w14:paraId="655D6392" w14:textId="53E921ED" w:rsidR="00872C0D" w:rsidRDefault="00872C0D" w:rsidP="00872C0D">
      <w:pPr>
        <w:pStyle w:val="Nessunaspaziatura"/>
        <w:rPr>
          <w:rFonts w:ascii="Arial" w:hAnsi="Arial" w:cs="Arial"/>
        </w:rPr>
      </w:pPr>
      <w:r w:rsidRPr="00872C0D">
        <w:rPr>
          <w:rFonts w:ascii="Arial" w:hAnsi="Arial" w:cs="Arial"/>
          <w:b/>
          <w:bCs/>
        </w:rPr>
        <w:t>Come l’ho usato io</w:t>
      </w:r>
      <w:r w:rsidRPr="00872C0D">
        <w:rPr>
          <w:rFonts w:ascii="Arial" w:hAnsi="Arial" w:cs="Arial"/>
        </w:rPr>
        <w:br/>
      </w:r>
      <w:sdt>
        <w:sdtPr>
          <w:rPr>
            <w:rFonts w:ascii="Segoe UI Symbol" w:hAnsi="Segoe UI Symbol" w:cs="Segoe UI Symbol"/>
          </w:rPr>
          <w:id w:val="-189696374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B47F01">
            <w:rPr>
              <w:rFonts w:ascii="MS Gothic" w:eastAsia="MS Gothic" w:hAnsi="MS Gothic" w:cs="Segoe UI Symbol" w:hint="eastAsia"/>
            </w:rPr>
            <w:t>☐</w:t>
          </w:r>
        </w:sdtContent>
      </w:sdt>
      <w:r w:rsidRPr="00872C0D">
        <w:rPr>
          <w:rFonts w:ascii="Arial" w:hAnsi="Arial" w:cs="Arial"/>
        </w:rPr>
        <w:t xml:space="preserve"> Copiato</w:t>
      </w:r>
      <w:r w:rsidRPr="00872C0D">
        <w:rPr>
          <w:rFonts w:ascii="Arial" w:hAnsi="Arial" w:cs="Arial"/>
        </w:rPr>
        <w:br/>
      </w:r>
      <w:sdt>
        <w:sdtPr>
          <w:rPr>
            <w:rFonts w:ascii="Segoe UI Symbol" w:hAnsi="Segoe UI Symbol" w:cs="Segoe UI Symbol"/>
          </w:rPr>
          <w:id w:val="184120074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B47F01">
            <w:rPr>
              <w:rFonts w:ascii="MS Gothic" w:eastAsia="MS Gothic" w:hAnsi="MS Gothic" w:cs="Segoe UI Symbol" w:hint="eastAsia"/>
            </w:rPr>
            <w:t>☐</w:t>
          </w:r>
        </w:sdtContent>
      </w:sdt>
      <w:r w:rsidRPr="00872C0D">
        <w:rPr>
          <w:rFonts w:ascii="Arial" w:hAnsi="Arial" w:cs="Arial"/>
        </w:rPr>
        <w:t xml:space="preserve"> Adattato</w:t>
      </w:r>
      <w:r w:rsidRPr="00872C0D">
        <w:rPr>
          <w:rFonts w:ascii="Arial" w:hAnsi="Arial" w:cs="Arial"/>
        </w:rPr>
        <w:br/>
      </w:r>
      <w:sdt>
        <w:sdtPr>
          <w:rPr>
            <w:rFonts w:ascii="Segoe UI Symbol" w:hAnsi="Segoe UI Symbol" w:cs="Segoe UI Symbol"/>
          </w:rPr>
          <w:id w:val="36072204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BA49A4">
            <w:rPr>
              <w:rFonts w:ascii="MS Gothic" w:eastAsia="MS Gothic" w:hAnsi="MS Gothic" w:cs="Segoe UI Symbol" w:hint="eastAsia"/>
            </w:rPr>
            <w:t>☐</w:t>
          </w:r>
        </w:sdtContent>
      </w:sdt>
      <w:r w:rsidRPr="00872C0D">
        <w:rPr>
          <w:rFonts w:ascii="Arial" w:hAnsi="Arial" w:cs="Arial"/>
        </w:rPr>
        <w:t xml:space="preserve"> Usato solo per capire</w:t>
      </w:r>
      <w:r w:rsidRPr="00872C0D">
        <w:rPr>
          <w:rFonts w:ascii="Arial" w:hAnsi="Arial" w:cs="Arial"/>
        </w:rPr>
        <w:br/>
      </w:r>
      <w:sdt>
        <w:sdtPr>
          <w:rPr>
            <w:rFonts w:ascii="Segoe UI Symbol" w:hAnsi="Segoe UI Symbol" w:cs="Segoe UI Symbol"/>
          </w:rPr>
          <w:id w:val="155080208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BB6214">
            <w:rPr>
              <w:rFonts w:ascii="MS Gothic" w:eastAsia="MS Gothic" w:hAnsi="MS Gothic" w:cs="Segoe UI Symbol" w:hint="eastAsia"/>
            </w:rPr>
            <w:t>☐</w:t>
          </w:r>
        </w:sdtContent>
      </w:sdt>
      <w:r w:rsidRPr="00872C0D">
        <w:rPr>
          <w:rFonts w:ascii="Arial" w:hAnsi="Arial" w:cs="Arial"/>
        </w:rPr>
        <w:t xml:space="preserve"> Scartato</w:t>
      </w:r>
    </w:p>
    <w:p w14:paraId="4AC1C463" w14:textId="677327C3" w:rsidR="00872C0D" w:rsidRDefault="00872C0D" w:rsidP="00872C0D">
      <w:pPr>
        <w:pStyle w:val="Nessunaspaziatura"/>
        <w:rPr>
          <w:rFonts w:ascii="Arial" w:hAnsi="Arial" w:cs="Arial"/>
        </w:rPr>
      </w:pPr>
    </w:p>
    <w:p w14:paraId="0697D678" w14:textId="32BECFDF" w:rsidR="00624F63" w:rsidRPr="00872C0D" w:rsidRDefault="00624F63" w:rsidP="00872C0D">
      <w:pPr>
        <w:pStyle w:val="Nessunaspaziatura"/>
        <w:rPr>
          <w:rFonts w:ascii="Arial" w:hAnsi="Arial" w:cs="Arial"/>
        </w:rPr>
      </w:pPr>
    </w:p>
    <w:p w14:paraId="3EF429D1" w14:textId="0F52A473" w:rsidR="00C14EAB" w:rsidRDefault="00872C0D" w:rsidP="00B47F01">
      <w:pPr>
        <w:pStyle w:val="Nessunaspaziatura"/>
        <w:rPr>
          <w:rFonts w:ascii="Arial" w:hAnsi="Arial" w:cs="Arial"/>
          <w:color w:val="0070C0"/>
        </w:rPr>
      </w:pPr>
      <w:r w:rsidRPr="00872C0D">
        <w:rPr>
          <w:rFonts w:ascii="Arial" w:hAnsi="Arial" w:cs="Arial"/>
          <w:b/>
          <w:bCs/>
        </w:rPr>
        <w:t>Cosa avrei fatto senza AI?</w:t>
      </w:r>
    </w:p>
    <w:p w14:paraId="50CB3F3A" w14:textId="77777777" w:rsidR="00B47F01" w:rsidRPr="00EB1264" w:rsidRDefault="00B47F01" w:rsidP="00B47F01">
      <w:pPr>
        <w:pStyle w:val="Nessunaspaziatura"/>
        <w:rPr>
          <w:rFonts w:ascii="Arial" w:hAnsi="Arial" w:cs="Arial"/>
          <w:color w:val="0070C0"/>
        </w:rPr>
      </w:pPr>
    </w:p>
    <w:sectPr w:rsidR="00B47F01" w:rsidRPr="00EB1264" w:rsidSect="00183D28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135" w:right="1134" w:bottom="993" w:left="1134" w:header="708" w:footer="31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05B9C44" w14:textId="77777777" w:rsidR="005A1999" w:rsidRDefault="005A1999" w:rsidP="00DC1A1A">
      <w:pPr>
        <w:spacing w:after="0" w:line="240" w:lineRule="auto"/>
      </w:pPr>
      <w:r>
        <w:separator/>
      </w:r>
    </w:p>
    <w:p w14:paraId="0586DFAF" w14:textId="77777777" w:rsidR="005A1999" w:rsidRDefault="005A1999"/>
    <w:p w14:paraId="223FDD2C" w14:textId="77777777" w:rsidR="005A1999" w:rsidRDefault="005A1999" w:rsidP="00454290"/>
  </w:endnote>
  <w:endnote w:type="continuationSeparator" w:id="0">
    <w:p w14:paraId="3BA463A2" w14:textId="77777777" w:rsidR="005A1999" w:rsidRDefault="005A1999" w:rsidP="00DC1A1A">
      <w:pPr>
        <w:spacing w:after="0" w:line="240" w:lineRule="auto"/>
      </w:pPr>
      <w:r>
        <w:continuationSeparator/>
      </w:r>
    </w:p>
    <w:p w14:paraId="2C8F20C2" w14:textId="77777777" w:rsidR="005A1999" w:rsidRDefault="005A1999"/>
    <w:p w14:paraId="09E88354" w14:textId="77777777" w:rsidR="005A1999" w:rsidRDefault="005A1999" w:rsidP="00454290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Symbol">
    <w:altName w:val="Segoe UI Symbol"/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8524A4" w14:textId="77777777" w:rsidR="00B47F01" w:rsidRDefault="00B47F01">
    <w:pPr>
      <w:pStyle w:val="Pidipa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01C43E" w14:textId="5F7178F4" w:rsidR="007C13BA" w:rsidRPr="004C3844" w:rsidRDefault="00000000" w:rsidP="004C3844">
    <w:pPr>
      <w:tabs>
        <w:tab w:val="right" w:pos="9498"/>
      </w:tabs>
      <w:rPr>
        <w:rFonts w:ascii="Arial" w:hAnsi="Arial" w:cs="Arial"/>
      </w:rPr>
    </w:pPr>
    <w:sdt>
      <w:sdtPr>
        <w:rPr>
          <w:rFonts w:ascii="Arial" w:hAnsi="Arial" w:cs="Arial"/>
        </w:rPr>
        <w:alias w:val="Società"/>
        <w:id w:val="94679542"/>
        <w:placeholder>
          <w:docPart w:val="EEDD90D491DB4FA5AD1472410DF94164"/>
        </w:placeholder>
        <w:dataBinding w:prefixMappings="xmlns:ns0='http://schemas.openxmlformats.org/officeDocument/2006/extended-properties'" w:xpath="/ns0:Properties[1]/ns0:Company[1]" w:storeItemID="{6668398D-A668-4E3E-A5EB-62B293D839F1}"/>
        <w:text/>
      </w:sdtPr>
      <w:sdtContent>
        <w:r w:rsidR="00962AE3" w:rsidRPr="00E04DB2">
          <w:rPr>
            <w:rFonts w:ascii="Arial" w:hAnsi="Arial" w:cs="Arial"/>
          </w:rPr>
          <w:t>Nome Progetto:</w:t>
        </w:r>
        <w:r w:rsidR="006E6CE4">
          <w:rPr>
            <w:rFonts w:ascii="Arial" w:hAnsi="Arial" w:cs="Arial"/>
          </w:rPr>
          <w:t xml:space="preserve"> </w:t>
        </w:r>
        <w:r w:rsidR="00BE028F">
          <w:rPr>
            <w:rFonts w:ascii="Arial" w:hAnsi="Arial" w:cs="Arial"/>
          </w:rPr>
          <w:t xml:space="preserve">App </w:t>
        </w:r>
        <w:proofErr w:type="spellStart"/>
        <w:r w:rsidR="00BE028F">
          <w:rPr>
            <w:rFonts w:ascii="Arial" w:hAnsi="Arial" w:cs="Arial"/>
          </w:rPr>
          <w:t>MyAgenda</w:t>
        </w:r>
        <w:proofErr w:type="spellEnd"/>
      </w:sdtContent>
    </w:sdt>
    <w:r w:rsidR="004A402D" w:rsidRPr="00E04DB2">
      <w:rPr>
        <w:rFonts w:ascii="Arial" w:hAnsi="Arial" w:cs="Arial"/>
      </w:rPr>
      <w:tab/>
    </w:r>
    <w:r w:rsidR="006C73DC" w:rsidRPr="00E04DB2">
      <w:rPr>
        <w:rFonts w:ascii="Arial" w:hAnsi="Arial" w:cs="Arial"/>
        <w:bCs/>
        <w:lang w:val="it-IT"/>
      </w:rPr>
      <w:fldChar w:fldCharType="begin"/>
    </w:r>
    <w:r w:rsidR="006C73DC" w:rsidRPr="00E04DB2">
      <w:rPr>
        <w:rFonts w:ascii="Arial" w:hAnsi="Arial" w:cs="Arial"/>
        <w:bCs/>
        <w:lang w:val="it-IT"/>
      </w:rPr>
      <w:instrText>PAGE  \* Arabic  \* MERGEFORMAT</w:instrText>
    </w:r>
    <w:r w:rsidR="006C73DC" w:rsidRPr="00E04DB2">
      <w:rPr>
        <w:rFonts w:ascii="Arial" w:hAnsi="Arial" w:cs="Arial"/>
        <w:bCs/>
        <w:lang w:val="it-IT"/>
      </w:rPr>
      <w:fldChar w:fldCharType="separate"/>
    </w:r>
    <w:r w:rsidR="00E6708F" w:rsidRPr="00E04DB2">
      <w:rPr>
        <w:rFonts w:ascii="Arial" w:hAnsi="Arial" w:cs="Arial"/>
        <w:bCs/>
        <w:noProof/>
        <w:lang w:val="it-IT"/>
      </w:rPr>
      <w:t>1</w:t>
    </w:r>
    <w:r w:rsidR="006C73DC" w:rsidRPr="00E04DB2">
      <w:rPr>
        <w:rFonts w:ascii="Arial" w:hAnsi="Arial" w:cs="Arial"/>
        <w:bCs/>
        <w:lang w:val="it-IT"/>
      </w:rPr>
      <w:fldChar w:fldCharType="end"/>
    </w:r>
    <w:r w:rsidR="006C73DC" w:rsidRPr="00E04DB2">
      <w:rPr>
        <w:rFonts w:ascii="Arial" w:hAnsi="Arial" w:cs="Arial"/>
        <w:lang w:val="it-IT"/>
      </w:rPr>
      <w:t>/</w:t>
    </w:r>
    <w:r w:rsidR="006C73DC" w:rsidRPr="00E04DB2">
      <w:rPr>
        <w:rFonts w:ascii="Arial" w:hAnsi="Arial" w:cs="Arial"/>
        <w:bCs/>
        <w:lang w:val="it-IT"/>
      </w:rPr>
      <w:fldChar w:fldCharType="begin"/>
    </w:r>
    <w:r w:rsidR="006C73DC" w:rsidRPr="00E04DB2">
      <w:rPr>
        <w:rFonts w:ascii="Arial" w:hAnsi="Arial" w:cs="Arial"/>
        <w:bCs/>
        <w:lang w:val="it-IT"/>
      </w:rPr>
      <w:instrText>NUMPAGES  \* Arabic  \* MERGEFORMAT</w:instrText>
    </w:r>
    <w:r w:rsidR="006C73DC" w:rsidRPr="00E04DB2">
      <w:rPr>
        <w:rFonts w:ascii="Arial" w:hAnsi="Arial" w:cs="Arial"/>
        <w:bCs/>
        <w:lang w:val="it-IT"/>
      </w:rPr>
      <w:fldChar w:fldCharType="separate"/>
    </w:r>
    <w:r w:rsidR="00E6708F" w:rsidRPr="00E04DB2">
      <w:rPr>
        <w:rFonts w:ascii="Arial" w:hAnsi="Arial" w:cs="Arial"/>
        <w:bCs/>
        <w:noProof/>
        <w:lang w:val="it-IT"/>
      </w:rPr>
      <w:t>1</w:t>
    </w:r>
    <w:r w:rsidR="006C73DC" w:rsidRPr="00E04DB2">
      <w:rPr>
        <w:rFonts w:ascii="Arial" w:hAnsi="Arial" w:cs="Arial"/>
        <w:bCs/>
        <w:lang w:val="it-IT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83B78A5" w14:textId="77777777" w:rsidR="00B47F01" w:rsidRDefault="00B47F01">
    <w:pPr>
      <w:pStyle w:val="Pidipa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D16DF0A" w14:textId="77777777" w:rsidR="005A1999" w:rsidRDefault="005A1999" w:rsidP="00DC1A1A">
      <w:pPr>
        <w:spacing w:after="0" w:line="240" w:lineRule="auto"/>
      </w:pPr>
      <w:r>
        <w:separator/>
      </w:r>
    </w:p>
    <w:p w14:paraId="31776517" w14:textId="77777777" w:rsidR="005A1999" w:rsidRDefault="005A1999"/>
    <w:p w14:paraId="4C6DF0C2" w14:textId="77777777" w:rsidR="005A1999" w:rsidRDefault="005A1999" w:rsidP="00454290"/>
  </w:footnote>
  <w:footnote w:type="continuationSeparator" w:id="0">
    <w:p w14:paraId="6CC39947" w14:textId="77777777" w:rsidR="005A1999" w:rsidRDefault="005A1999" w:rsidP="00DC1A1A">
      <w:pPr>
        <w:spacing w:after="0" w:line="240" w:lineRule="auto"/>
      </w:pPr>
      <w:r>
        <w:continuationSeparator/>
      </w:r>
    </w:p>
    <w:p w14:paraId="26DC3BEB" w14:textId="77777777" w:rsidR="005A1999" w:rsidRDefault="005A1999"/>
    <w:p w14:paraId="69F37B6A" w14:textId="77777777" w:rsidR="005A1999" w:rsidRDefault="005A1999" w:rsidP="00454290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F2E420" w14:textId="77777777" w:rsidR="00B47F01" w:rsidRDefault="00B47F01">
    <w:pPr>
      <w:pStyle w:val="Intestazion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80A0466" w14:textId="0CCB936A" w:rsidR="006E6CE4" w:rsidRPr="00B47F01" w:rsidRDefault="00B47F01" w:rsidP="00454290">
    <w:pPr>
      <w:rPr>
        <w:rFonts w:ascii="Arial" w:hAnsi="Arial" w:cs="Arial"/>
        <w:lang w:val="fr-CH"/>
      </w:rPr>
    </w:pPr>
    <w:r>
      <w:rPr>
        <w:rFonts w:ascii="Arial" w:hAnsi="Arial" w:cs="Arial"/>
        <w:lang w:val="fr-CH"/>
      </w:rPr>
      <w:t xml:space="preserve">Matteo </w:t>
    </w:r>
    <w:proofErr w:type="spellStart"/>
    <w:r>
      <w:rPr>
        <w:rFonts w:ascii="Arial" w:hAnsi="Arial" w:cs="Arial"/>
        <w:lang w:val="fr-CH"/>
      </w:rPr>
      <w:t>Molteni</w:t>
    </w:r>
    <w:proofErr w:type="spellEnd"/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00E30E" w14:textId="77777777" w:rsidR="00B47F01" w:rsidRDefault="00B47F01">
    <w:pPr>
      <w:pStyle w:val="Intestazion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5494E8D"/>
    <w:multiLevelType w:val="hybridMultilevel"/>
    <w:tmpl w:val="6E84512A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27367828">
    <w:abstractNumId w:val="0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attachedTemplate r:id="rId1"/>
  <w:defaultTabStop w:val="708"/>
  <w:hyphenationZone w:val="283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0E3C"/>
    <w:rsid w:val="000048B9"/>
    <w:rsid w:val="000067D0"/>
    <w:rsid w:val="000076AF"/>
    <w:rsid w:val="00007C9A"/>
    <w:rsid w:val="00012471"/>
    <w:rsid w:val="00012676"/>
    <w:rsid w:val="000158A6"/>
    <w:rsid w:val="000244EB"/>
    <w:rsid w:val="0002551B"/>
    <w:rsid w:val="00025DC2"/>
    <w:rsid w:val="00027A63"/>
    <w:rsid w:val="000308FC"/>
    <w:rsid w:val="00030C24"/>
    <w:rsid w:val="00030C7F"/>
    <w:rsid w:val="00033A44"/>
    <w:rsid w:val="00033E81"/>
    <w:rsid w:val="000364A4"/>
    <w:rsid w:val="00036F25"/>
    <w:rsid w:val="00037E6F"/>
    <w:rsid w:val="00040C15"/>
    <w:rsid w:val="00043171"/>
    <w:rsid w:val="0004416A"/>
    <w:rsid w:val="00046102"/>
    <w:rsid w:val="000478C2"/>
    <w:rsid w:val="00047F2C"/>
    <w:rsid w:val="00050D8D"/>
    <w:rsid w:val="00050E71"/>
    <w:rsid w:val="00052044"/>
    <w:rsid w:val="00053042"/>
    <w:rsid w:val="00055151"/>
    <w:rsid w:val="0005784F"/>
    <w:rsid w:val="000613E9"/>
    <w:rsid w:val="00064C75"/>
    <w:rsid w:val="00065D85"/>
    <w:rsid w:val="00066A06"/>
    <w:rsid w:val="00067112"/>
    <w:rsid w:val="0006730A"/>
    <w:rsid w:val="00071923"/>
    <w:rsid w:val="00072292"/>
    <w:rsid w:val="00072746"/>
    <w:rsid w:val="000735E9"/>
    <w:rsid w:val="000740BD"/>
    <w:rsid w:val="000758BC"/>
    <w:rsid w:val="00076909"/>
    <w:rsid w:val="0007690C"/>
    <w:rsid w:val="00076BE1"/>
    <w:rsid w:val="00077C11"/>
    <w:rsid w:val="000831E6"/>
    <w:rsid w:val="0008526E"/>
    <w:rsid w:val="000860E8"/>
    <w:rsid w:val="000922BA"/>
    <w:rsid w:val="0009372E"/>
    <w:rsid w:val="000954BC"/>
    <w:rsid w:val="000972F0"/>
    <w:rsid w:val="000A289F"/>
    <w:rsid w:val="000A3157"/>
    <w:rsid w:val="000A3A4C"/>
    <w:rsid w:val="000A3A85"/>
    <w:rsid w:val="000A4009"/>
    <w:rsid w:val="000A5966"/>
    <w:rsid w:val="000A7AE3"/>
    <w:rsid w:val="000B1838"/>
    <w:rsid w:val="000B1A1B"/>
    <w:rsid w:val="000B2741"/>
    <w:rsid w:val="000B4FED"/>
    <w:rsid w:val="000B56F7"/>
    <w:rsid w:val="000B69E9"/>
    <w:rsid w:val="000B7B27"/>
    <w:rsid w:val="000C0851"/>
    <w:rsid w:val="000C0F11"/>
    <w:rsid w:val="000C1649"/>
    <w:rsid w:val="000C2046"/>
    <w:rsid w:val="000C58D3"/>
    <w:rsid w:val="000C64FB"/>
    <w:rsid w:val="000D03DD"/>
    <w:rsid w:val="000D3475"/>
    <w:rsid w:val="000D6B81"/>
    <w:rsid w:val="000E0ED6"/>
    <w:rsid w:val="000E2F84"/>
    <w:rsid w:val="000E3821"/>
    <w:rsid w:val="000E38F6"/>
    <w:rsid w:val="000E50B0"/>
    <w:rsid w:val="000E5DF6"/>
    <w:rsid w:val="000E63EB"/>
    <w:rsid w:val="000E6E4C"/>
    <w:rsid w:val="000F08DA"/>
    <w:rsid w:val="000F1287"/>
    <w:rsid w:val="000F1B3E"/>
    <w:rsid w:val="000F3000"/>
    <w:rsid w:val="000F3F8A"/>
    <w:rsid w:val="000F67B8"/>
    <w:rsid w:val="000F7D1A"/>
    <w:rsid w:val="001006F7"/>
    <w:rsid w:val="00100D10"/>
    <w:rsid w:val="00101F8C"/>
    <w:rsid w:val="00102400"/>
    <w:rsid w:val="00103FC9"/>
    <w:rsid w:val="001045FB"/>
    <w:rsid w:val="001066CC"/>
    <w:rsid w:val="00110F9A"/>
    <w:rsid w:val="001146D8"/>
    <w:rsid w:val="001179FD"/>
    <w:rsid w:val="00121EA6"/>
    <w:rsid w:val="00123C47"/>
    <w:rsid w:val="00123CF1"/>
    <w:rsid w:val="00125D68"/>
    <w:rsid w:val="001279CE"/>
    <w:rsid w:val="00127E95"/>
    <w:rsid w:val="001310B5"/>
    <w:rsid w:val="00132F5C"/>
    <w:rsid w:val="00136805"/>
    <w:rsid w:val="00137E61"/>
    <w:rsid w:val="0014045A"/>
    <w:rsid w:val="00140581"/>
    <w:rsid w:val="00141355"/>
    <w:rsid w:val="0014533D"/>
    <w:rsid w:val="00150436"/>
    <w:rsid w:val="00153169"/>
    <w:rsid w:val="00153FB3"/>
    <w:rsid w:val="00154097"/>
    <w:rsid w:val="00154A4B"/>
    <w:rsid w:val="00154ED6"/>
    <w:rsid w:val="00155A13"/>
    <w:rsid w:val="001567C0"/>
    <w:rsid w:val="0015716D"/>
    <w:rsid w:val="0016007E"/>
    <w:rsid w:val="0016106B"/>
    <w:rsid w:val="00162230"/>
    <w:rsid w:val="0016264F"/>
    <w:rsid w:val="00162AE0"/>
    <w:rsid w:val="00163C19"/>
    <w:rsid w:val="00163CDC"/>
    <w:rsid w:val="00165C47"/>
    <w:rsid w:val="00165E80"/>
    <w:rsid w:val="0017333F"/>
    <w:rsid w:val="0017495C"/>
    <w:rsid w:val="001771D2"/>
    <w:rsid w:val="00177A2D"/>
    <w:rsid w:val="00182BD5"/>
    <w:rsid w:val="00183D28"/>
    <w:rsid w:val="001874F8"/>
    <w:rsid w:val="0018785F"/>
    <w:rsid w:val="00187BB9"/>
    <w:rsid w:val="00191055"/>
    <w:rsid w:val="00191AC6"/>
    <w:rsid w:val="00191D01"/>
    <w:rsid w:val="001938A9"/>
    <w:rsid w:val="00194D02"/>
    <w:rsid w:val="001A435E"/>
    <w:rsid w:val="001A4C79"/>
    <w:rsid w:val="001A744E"/>
    <w:rsid w:val="001A7D6B"/>
    <w:rsid w:val="001B18DF"/>
    <w:rsid w:val="001B2615"/>
    <w:rsid w:val="001B291E"/>
    <w:rsid w:val="001B2E68"/>
    <w:rsid w:val="001B650C"/>
    <w:rsid w:val="001B7FC9"/>
    <w:rsid w:val="001C0B69"/>
    <w:rsid w:val="001C0C47"/>
    <w:rsid w:val="001C2A11"/>
    <w:rsid w:val="001C3C91"/>
    <w:rsid w:val="001C3D44"/>
    <w:rsid w:val="001D0668"/>
    <w:rsid w:val="001D1501"/>
    <w:rsid w:val="001D1673"/>
    <w:rsid w:val="001D1A1F"/>
    <w:rsid w:val="001D1B3C"/>
    <w:rsid w:val="001D225A"/>
    <w:rsid w:val="001D2729"/>
    <w:rsid w:val="001D5249"/>
    <w:rsid w:val="001D58AC"/>
    <w:rsid w:val="001D7660"/>
    <w:rsid w:val="001E2098"/>
    <w:rsid w:val="001E288D"/>
    <w:rsid w:val="001E29C5"/>
    <w:rsid w:val="001E2D4A"/>
    <w:rsid w:val="001E37BA"/>
    <w:rsid w:val="001E54E9"/>
    <w:rsid w:val="001F0C55"/>
    <w:rsid w:val="001F1928"/>
    <w:rsid w:val="001F2D9A"/>
    <w:rsid w:val="001F3894"/>
    <w:rsid w:val="001F3CA3"/>
    <w:rsid w:val="001F769A"/>
    <w:rsid w:val="00200359"/>
    <w:rsid w:val="002065C1"/>
    <w:rsid w:val="0021114E"/>
    <w:rsid w:val="00212D4F"/>
    <w:rsid w:val="00213F66"/>
    <w:rsid w:val="00214FB7"/>
    <w:rsid w:val="00216398"/>
    <w:rsid w:val="0022098C"/>
    <w:rsid w:val="00222C1C"/>
    <w:rsid w:val="002268EE"/>
    <w:rsid w:val="00231119"/>
    <w:rsid w:val="0023131E"/>
    <w:rsid w:val="00233151"/>
    <w:rsid w:val="002332D8"/>
    <w:rsid w:val="00234162"/>
    <w:rsid w:val="00234D8D"/>
    <w:rsid w:val="002351CD"/>
    <w:rsid w:val="00237509"/>
    <w:rsid w:val="00240A90"/>
    <w:rsid w:val="00241A0A"/>
    <w:rsid w:val="00245760"/>
    <w:rsid w:val="00245E6B"/>
    <w:rsid w:val="00250585"/>
    <w:rsid w:val="00252C86"/>
    <w:rsid w:val="002538D2"/>
    <w:rsid w:val="00254347"/>
    <w:rsid w:val="00254A22"/>
    <w:rsid w:val="0025788A"/>
    <w:rsid w:val="00257B4A"/>
    <w:rsid w:val="00257CD9"/>
    <w:rsid w:val="002600D9"/>
    <w:rsid w:val="002618F4"/>
    <w:rsid w:val="002638A5"/>
    <w:rsid w:val="00263AEC"/>
    <w:rsid w:val="00263FD3"/>
    <w:rsid w:val="00267B58"/>
    <w:rsid w:val="00267CFA"/>
    <w:rsid w:val="00270377"/>
    <w:rsid w:val="0027315C"/>
    <w:rsid w:val="00273BBF"/>
    <w:rsid w:val="00274418"/>
    <w:rsid w:val="002746DB"/>
    <w:rsid w:val="002810EF"/>
    <w:rsid w:val="00282ACD"/>
    <w:rsid w:val="00282C97"/>
    <w:rsid w:val="00283178"/>
    <w:rsid w:val="00287CCC"/>
    <w:rsid w:val="0029130F"/>
    <w:rsid w:val="0029264B"/>
    <w:rsid w:val="00293AB6"/>
    <w:rsid w:val="00294D69"/>
    <w:rsid w:val="002A0278"/>
    <w:rsid w:val="002A0284"/>
    <w:rsid w:val="002A0676"/>
    <w:rsid w:val="002A2BF5"/>
    <w:rsid w:val="002A4220"/>
    <w:rsid w:val="002A4353"/>
    <w:rsid w:val="002B1451"/>
    <w:rsid w:val="002B263F"/>
    <w:rsid w:val="002B2877"/>
    <w:rsid w:val="002B2B17"/>
    <w:rsid w:val="002B3F85"/>
    <w:rsid w:val="002B5A7B"/>
    <w:rsid w:val="002B72C2"/>
    <w:rsid w:val="002C0DCB"/>
    <w:rsid w:val="002C3D87"/>
    <w:rsid w:val="002C5D20"/>
    <w:rsid w:val="002C699E"/>
    <w:rsid w:val="002C6BB9"/>
    <w:rsid w:val="002D1431"/>
    <w:rsid w:val="002D169D"/>
    <w:rsid w:val="002D5818"/>
    <w:rsid w:val="002D7737"/>
    <w:rsid w:val="002E03F5"/>
    <w:rsid w:val="002E25EA"/>
    <w:rsid w:val="002E39A5"/>
    <w:rsid w:val="002E44A3"/>
    <w:rsid w:val="002E5D2A"/>
    <w:rsid w:val="002E7E0A"/>
    <w:rsid w:val="002F5981"/>
    <w:rsid w:val="002F65F1"/>
    <w:rsid w:val="003009EF"/>
    <w:rsid w:val="00301624"/>
    <w:rsid w:val="003016F3"/>
    <w:rsid w:val="00301A0D"/>
    <w:rsid w:val="00301B06"/>
    <w:rsid w:val="00302C3F"/>
    <w:rsid w:val="00310225"/>
    <w:rsid w:val="00310B01"/>
    <w:rsid w:val="00317FB9"/>
    <w:rsid w:val="003202FC"/>
    <w:rsid w:val="003205A1"/>
    <w:rsid w:val="00320EC8"/>
    <w:rsid w:val="0032313E"/>
    <w:rsid w:val="00324211"/>
    <w:rsid w:val="003252C3"/>
    <w:rsid w:val="00325F89"/>
    <w:rsid w:val="00326712"/>
    <w:rsid w:val="0032704F"/>
    <w:rsid w:val="0033073B"/>
    <w:rsid w:val="00333D10"/>
    <w:rsid w:val="00334094"/>
    <w:rsid w:val="00335024"/>
    <w:rsid w:val="00336F12"/>
    <w:rsid w:val="00341B5F"/>
    <w:rsid w:val="00345A95"/>
    <w:rsid w:val="00345C71"/>
    <w:rsid w:val="003470ED"/>
    <w:rsid w:val="003502FB"/>
    <w:rsid w:val="00352162"/>
    <w:rsid w:val="003526B0"/>
    <w:rsid w:val="003535D3"/>
    <w:rsid w:val="00353C04"/>
    <w:rsid w:val="00354B2C"/>
    <w:rsid w:val="003576C0"/>
    <w:rsid w:val="00360883"/>
    <w:rsid w:val="003610D9"/>
    <w:rsid w:val="00373821"/>
    <w:rsid w:val="00380082"/>
    <w:rsid w:val="00380127"/>
    <w:rsid w:val="003802C5"/>
    <w:rsid w:val="00381B70"/>
    <w:rsid w:val="00383A5B"/>
    <w:rsid w:val="0039111E"/>
    <w:rsid w:val="00392D98"/>
    <w:rsid w:val="00393FE0"/>
    <w:rsid w:val="0039441A"/>
    <w:rsid w:val="0039643D"/>
    <w:rsid w:val="003968C5"/>
    <w:rsid w:val="003A6246"/>
    <w:rsid w:val="003A69C1"/>
    <w:rsid w:val="003B1392"/>
    <w:rsid w:val="003B1A05"/>
    <w:rsid w:val="003B1F9E"/>
    <w:rsid w:val="003B3A61"/>
    <w:rsid w:val="003B5325"/>
    <w:rsid w:val="003B591B"/>
    <w:rsid w:val="003B5FE3"/>
    <w:rsid w:val="003B625A"/>
    <w:rsid w:val="003B6952"/>
    <w:rsid w:val="003B6FDD"/>
    <w:rsid w:val="003B77EB"/>
    <w:rsid w:val="003C06BA"/>
    <w:rsid w:val="003C1500"/>
    <w:rsid w:val="003C301A"/>
    <w:rsid w:val="003C32F1"/>
    <w:rsid w:val="003C33A7"/>
    <w:rsid w:val="003C740C"/>
    <w:rsid w:val="003D0B4F"/>
    <w:rsid w:val="003D1312"/>
    <w:rsid w:val="003E0FC9"/>
    <w:rsid w:val="003E187E"/>
    <w:rsid w:val="003E3893"/>
    <w:rsid w:val="003E525A"/>
    <w:rsid w:val="003E6E01"/>
    <w:rsid w:val="003F0CE4"/>
    <w:rsid w:val="003F0E54"/>
    <w:rsid w:val="003F2873"/>
    <w:rsid w:val="003F388D"/>
    <w:rsid w:val="003F6251"/>
    <w:rsid w:val="0040010E"/>
    <w:rsid w:val="00401AA9"/>
    <w:rsid w:val="00402165"/>
    <w:rsid w:val="00402BC9"/>
    <w:rsid w:val="0040345D"/>
    <w:rsid w:val="00405EA6"/>
    <w:rsid w:val="00410B71"/>
    <w:rsid w:val="00412A6B"/>
    <w:rsid w:val="00415D9F"/>
    <w:rsid w:val="0041641D"/>
    <w:rsid w:val="00416DED"/>
    <w:rsid w:val="00420DFE"/>
    <w:rsid w:val="00424F15"/>
    <w:rsid w:val="00425EF1"/>
    <w:rsid w:val="004260A4"/>
    <w:rsid w:val="00426D79"/>
    <w:rsid w:val="00430989"/>
    <w:rsid w:val="0043247E"/>
    <w:rsid w:val="004343F3"/>
    <w:rsid w:val="00443466"/>
    <w:rsid w:val="00446127"/>
    <w:rsid w:val="00451327"/>
    <w:rsid w:val="004535D0"/>
    <w:rsid w:val="0045409B"/>
    <w:rsid w:val="00454290"/>
    <w:rsid w:val="00456321"/>
    <w:rsid w:val="00462104"/>
    <w:rsid w:val="00462130"/>
    <w:rsid w:val="00463B7E"/>
    <w:rsid w:val="004661A9"/>
    <w:rsid w:val="004670BF"/>
    <w:rsid w:val="004726E1"/>
    <w:rsid w:val="004761EF"/>
    <w:rsid w:val="00477157"/>
    <w:rsid w:val="00477AA9"/>
    <w:rsid w:val="00480524"/>
    <w:rsid w:val="00482B40"/>
    <w:rsid w:val="00483A5E"/>
    <w:rsid w:val="004843DE"/>
    <w:rsid w:val="00484EBD"/>
    <w:rsid w:val="0048777E"/>
    <w:rsid w:val="00487EAB"/>
    <w:rsid w:val="004904FD"/>
    <w:rsid w:val="0049228C"/>
    <w:rsid w:val="00494801"/>
    <w:rsid w:val="00494D0D"/>
    <w:rsid w:val="00495367"/>
    <w:rsid w:val="00496D55"/>
    <w:rsid w:val="004A04D7"/>
    <w:rsid w:val="004A0D31"/>
    <w:rsid w:val="004A2C5D"/>
    <w:rsid w:val="004A3661"/>
    <w:rsid w:val="004A402D"/>
    <w:rsid w:val="004A4DE3"/>
    <w:rsid w:val="004A4FD3"/>
    <w:rsid w:val="004A5875"/>
    <w:rsid w:val="004A5B1E"/>
    <w:rsid w:val="004A6C14"/>
    <w:rsid w:val="004B11F7"/>
    <w:rsid w:val="004B1E77"/>
    <w:rsid w:val="004B4713"/>
    <w:rsid w:val="004B51DE"/>
    <w:rsid w:val="004B51FB"/>
    <w:rsid w:val="004B61B3"/>
    <w:rsid w:val="004B71A8"/>
    <w:rsid w:val="004B7227"/>
    <w:rsid w:val="004B7907"/>
    <w:rsid w:val="004C0FCB"/>
    <w:rsid w:val="004C1616"/>
    <w:rsid w:val="004C3844"/>
    <w:rsid w:val="004C4142"/>
    <w:rsid w:val="004C63E4"/>
    <w:rsid w:val="004C7171"/>
    <w:rsid w:val="004C7433"/>
    <w:rsid w:val="004D0B4B"/>
    <w:rsid w:val="004D3E95"/>
    <w:rsid w:val="004D40E5"/>
    <w:rsid w:val="004D4128"/>
    <w:rsid w:val="004D4225"/>
    <w:rsid w:val="004D6C56"/>
    <w:rsid w:val="004D7F6B"/>
    <w:rsid w:val="004E0D35"/>
    <w:rsid w:val="004E1760"/>
    <w:rsid w:val="004E4102"/>
    <w:rsid w:val="004E4A18"/>
    <w:rsid w:val="004E5270"/>
    <w:rsid w:val="004F0A59"/>
    <w:rsid w:val="004F2929"/>
    <w:rsid w:val="004F3005"/>
    <w:rsid w:val="004F3170"/>
    <w:rsid w:val="004F4C40"/>
    <w:rsid w:val="004F685E"/>
    <w:rsid w:val="004F7D1A"/>
    <w:rsid w:val="00500534"/>
    <w:rsid w:val="005011ED"/>
    <w:rsid w:val="00501C05"/>
    <w:rsid w:val="00501F64"/>
    <w:rsid w:val="00503DDB"/>
    <w:rsid w:val="005121DC"/>
    <w:rsid w:val="0051449B"/>
    <w:rsid w:val="00514749"/>
    <w:rsid w:val="0051489F"/>
    <w:rsid w:val="0051573E"/>
    <w:rsid w:val="00516A63"/>
    <w:rsid w:val="005178B3"/>
    <w:rsid w:val="0052023C"/>
    <w:rsid w:val="0052140E"/>
    <w:rsid w:val="00521F7F"/>
    <w:rsid w:val="00522AB0"/>
    <w:rsid w:val="005231B7"/>
    <w:rsid w:val="00523476"/>
    <w:rsid w:val="005236F5"/>
    <w:rsid w:val="00523C9C"/>
    <w:rsid w:val="00524250"/>
    <w:rsid w:val="0052473F"/>
    <w:rsid w:val="005260A3"/>
    <w:rsid w:val="00526506"/>
    <w:rsid w:val="005265D1"/>
    <w:rsid w:val="00527253"/>
    <w:rsid w:val="005304F0"/>
    <w:rsid w:val="00532DDA"/>
    <w:rsid w:val="00532DDB"/>
    <w:rsid w:val="0053354A"/>
    <w:rsid w:val="0053519A"/>
    <w:rsid w:val="00535A56"/>
    <w:rsid w:val="00535F1C"/>
    <w:rsid w:val="005405C5"/>
    <w:rsid w:val="005431AD"/>
    <w:rsid w:val="00543271"/>
    <w:rsid w:val="00546CF9"/>
    <w:rsid w:val="005470D0"/>
    <w:rsid w:val="00547FBE"/>
    <w:rsid w:val="0055125C"/>
    <w:rsid w:val="005530D2"/>
    <w:rsid w:val="00554715"/>
    <w:rsid w:val="00554A5A"/>
    <w:rsid w:val="00554D01"/>
    <w:rsid w:val="00555961"/>
    <w:rsid w:val="005564B1"/>
    <w:rsid w:val="005578E9"/>
    <w:rsid w:val="00557EE0"/>
    <w:rsid w:val="0056158B"/>
    <w:rsid w:val="00561894"/>
    <w:rsid w:val="00562D8A"/>
    <w:rsid w:val="0056429F"/>
    <w:rsid w:val="0056535F"/>
    <w:rsid w:val="0056591C"/>
    <w:rsid w:val="005661FF"/>
    <w:rsid w:val="0056633C"/>
    <w:rsid w:val="00567F81"/>
    <w:rsid w:val="005734A6"/>
    <w:rsid w:val="005772D2"/>
    <w:rsid w:val="005779F8"/>
    <w:rsid w:val="00580631"/>
    <w:rsid w:val="0058162B"/>
    <w:rsid w:val="0058179E"/>
    <w:rsid w:val="00583DC3"/>
    <w:rsid w:val="005842BB"/>
    <w:rsid w:val="00584B81"/>
    <w:rsid w:val="005906EA"/>
    <w:rsid w:val="00591A9D"/>
    <w:rsid w:val="0059294D"/>
    <w:rsid w:val="00593131"/>
    <w:rsid w:val="0059370C"/>
    <w:rsid w:val="00593AC7"/>
    <w:rsid w:val="00596940"/>
    <w:rsid w:val="00597434"/>
    <w:rsid w:val="005974EC"/>
    <w:rsid w:val="005A0287"/>
    <w:rsid w:val="005A1596"/>
    <w:rsid w:val="005A1999"/>
    <w:rsid w:val="005A210B"/>
    <w:rsid w:val="005A24FF"/>
    <w:rsid w:val="005A3517"/>
    <w:rsid w:val="005A3B89"/>
    <w:rsid w:val="005A5E61"/>
    <w:rsid w:val="005A6F14"/>
    <w:rsid w:val="005B35F0"/>
    <w:rsid w:val="005B4E36"/>
    <w:rsid w:val="005B5DB4"/>
    <w:rsid w:val="005C0EB8"/>
    <w:rsid w:val="005C3D5B"/>
    <w:rsid w:val="005C42AD"/>
    <w:rsid w:val="005C623B"/>
    <w:rsid w:val="005C7AFF"/>
    <w:rsid w:val="005D036B"/>
    <w:rsid w:val="005D3A96"/>
    <w:rsid w:val="005D6E86"/>
    <w:rsid w:val="005E2FE4"/>
    <w:rsid w:val="005E5B4B"/>
    <w:rsid w:val="005E7AD9"/>
    <w:rsid w:val="005E7ECF"/>
    <w:rsid w:val="005F23C0"/>
    <w:rsid w:val="005F2F65"/>
    <w:rsid w:val="005F3214"/>
    <w:rsid w:val="005F3F65"/>
    <w:rsid w:val="00600399"/>
    <w:rsid w:val="00600557"/>
    <w:rsid w:val="00603F9B"/>
    <w:rsid w:val="00604F11"/>
    <w:rsid w:val="00606D24"/>
    <w:rsid w:val="00610052"/>
    <w:rsid w:val="00610CDD"/>
    <w:rsid w:val="0061174C"/>
    <w:rsid w:val="006151D0"/>
    <w:rsid w:val="00615E89"/>
    <w:rsid w:val="0061659F"/>
    <w:rsid w:val="0061791B"/>
    <w:rsid w:val="00617D89"/>
    <w:rsid w:val="006222A5"/>
    <w:rsid w:val="00623848"/>
    <w:rsid w:val="00624F63"/>
    <w:rsid w:val="00625D79"/>
    <w:rsid w:val="00631A7E"/>
    <w:rsid w:val="00632797"/>
    <w:rsid w:val="00632B06"/>
    <w:rsid w:val="006350DA"/>
    <w:rsid w:val="0063588A"/>
    <w:rsid w:val="00635B5E"/>
    <w:rsid w:val="006368C7"/>
    <w:rsid w:val="00636982"/>
    <w:rsid w:val="00636B75"/>
    <w:rsid w:val="00641060"/>
    <w:rsid w:val="00643F26"/>
    <w:rsid w:val="006473C0"/>
    <w:rsid w:val="00647F5F"/>
    <w:rsid w:val="00650038"/>
    <w:rsid w:val="00651120"/>
    <w:rsid w:val="00651302"/>
    <w:rsid w:val="00651683"/>
    <w:rsid w:val="00651DA4"/>
    <w:rsid w:val="00652017"/>
    <w:rsid w:val="006520C7"/>
    <w:rsid w:val="00653443"/>
    <w:rsid w:val="00653AB1"/>
    <w:rsid w:val="006554DB"/>
    <w:rsid w:val="00655D6D"/>
    <w:rsid w:val="00655E9E"/>
    <w:rsid w:val="0065609E"/>
    <w:rsid w:val="00657E5F"/>
    <w:rsid w:val="006629E5"/>
    <w:rsid w:val="00663897"/>
    <w:rsid w:val="0066409A"/>
    <w:rsid w:val="0066713B"/>
    <w:rsid w:val="0067184B"/>
    <w:rsid w:val="00672082"/>
    <w:rsid w:val="00672EE4"/>
    <w:rsid w:val="0067366D"/>
    <w:rsid w:val="00673EF4"/>
    <w:rsid w:val="0068002B"/>
    <w:rsid w:val="006804CB"/>
    <w:rsid w:val="00681FED"/>
    <w:rsid w:val="0068235D"/>
    <w:rsid w:val="00686C5A"/>
    <w:rsid w:val="00690992"/>
    <w:rsid w:val="006911F8"/>
    <w:rsid w:val="006926FD"/>
    <w:rsid w:val="006934FC"/>
    <w:rsid w:val="00694440"/>
    <w:rsid w:val="00694A8B"/>
    <w:rsid w:val="00695B94"/>
    <w:rsid w:val="006A65E6"/>
    <w:rsid w:val="006A6D54"/>
    <w:rsid w:val="006B038E"/>
    <w:rsid w:val="006B0451"/>
    <w:rsid w:val="006B2D8D"/>
    <w:rsid w:val="006B4295"/>
    <w:rsid w:val="006B4FD9"/>
    <w:rsid w:val="006B55DB"/>
    <w:rsid w:val="006C0036"/>
    <w:rsid w:val="006C21CD"/>
    <w:rsid w:val="006C2CE2"/>
    <w:rsid w:val="006C3133"/>
    <w:rsid w:val="006C630B"/>
    <w:rsid w:val="006C73DC"/>
    <w:rsid w:val="006E26E1"/>
    <w:rsid w:val="006E474F"/>
    <w:rsid w:val="006E6CE4"/>
    <w:rsid w:val="006E7481"/>
    <w:rsid w:val="006E75AE"/>
    <w:rsid w:val="006F1DA6"/>
    <w:rsid w:val="006F2DAD"/>
    <w:rsid w:val="006F4DD6"/>
    <w:rsid w:val="006F52C0"/>
    <w:rsid w:val="006F5C52"/>
    <w:rsid w:val="006F6B84"/>
    <w:rsid w:val="00700D4A"/>
    <w:rsid w:val="007010D9"/>
    <w:rsid w:val="007012C3"/>
    <w:rsid w:val="007019D6"/>
    <w:rsid w:val="00701FB8"/>
    <w:rsid w:val="00703073"/>
    <w:rsid w:val="0070519B"/>
    <w:rsid w:val="00705B4E"/>
    <w:rsid w:val="0071037A"/>
    <w:rsid w:val="00712D76"/>
    <w:rsid w:val="007133BD"/>
    <w:rsid w:val="00715ABE"/>
    <w:rsid w:val="00715BF7"/>
    <w:rsid w:val="00717A11"/>
    <w:rsid w:val="00721145"/>
    <w:rsid w:val="00721990"/>
    <w:rsid w:val="00723982"/>
    <w:rsid w:val="007240DD"/>
    <w:rsid w:val="00725A73"/>
    <w:rsid w:val="00725FB5"/>
    <w:rsid w:val="007263F4"/>
    <w:rsid w:val="00726D18"/>
    <w:rsid w:val="007278AF"/>
    <w:rsid w:val="00727A84"/>
    <w:rsid w:val="0073127A"/>
    <w:rsid w:val="00732596"/>
    <w:rsid w:val="00732C56"/>
    <w:rsid w:val="00732D3A"/>
    <w:rsid w:val="0073514D"/>
    <w:rsid w:val="00735723"/>
    <w:rsid w:val="00736CC9"/>
    <w:rsid w:val="00740580"/>
    <w:rsid w:val="0074073A"/>
    <w:rsid w:val="00740C68"/>
    <w:rsid w:val="00740D4C"/>
    <w:rsid w:val="00742012"/>
    <w:rsid w:val="00743163"/>
    <w:rsid w:val="00745195"/>
    <w:rsid w:val="0074583B"/>
    <w:rsid w:val="007527EE"/>
    <w:rsid w:val="007602D1"/>
    <w:rsid w:val="0076781D"/>
    <w:rsid w:val="00770140"/>
    <w:rsid w:val="0077055E"/>
    <w:rsid w:val="007736B0"/>
    <w:rsid w:val="00773C82"/>
    <w:rsid w:val="00773D87"/>
    <w:rsid w:val="00774741"/>
    <w:rsid w:val="007756F8"/>
    <w:rsid w:val="00780FDF"/>
    <w:rsid w:val="00781CA8"/>
    <w:rsid w:val="007824E6"/>
    <w:rsid w:val="00783B0F"/>
    <w:rsid w:val="00785731"/>
    <w:rsid w:val="00785F34"/>
    <w:rsid w:val="00787615"/>
    <w:rsid w:val="007941FC"/>
    <w:rsid w:val="00796F46"/>
    <w:rsid w:val="00797A0A"/>
    <w:rsid w:val="007A06FF"/>
    <w:rsid w:val="007A2E33"/>
    <w:rsid w:val="007A3284"/>
    <w:rsid w:val="007A3C1F"/>
    <w:rsid w:val="007A4D7B"/>
    <w:rsid w:val="007B2F2B"/>
    <w:rsid w:val="007B359E"/>
    <w:rsid w:val="007B6BEB"/>
    <w:rsid w:val="007C13BA"/>
    <w:rsid w:val="007C252F"/>
    <w:rsid w:val="007C260E"/>
    <w:rsid w:val="007C643C"/>
    <w:rsid w:val="007C6BBD"/>
    <w:rsid w:val="007D0F42"/>
    <w:rsid w:val="007D1472"/>
    <w:rsid w:val="007D494D"/>
    <w:rsid w:val="007D4BF3"/>
    <w:rsid w:val="007D4E23"/>
    <w:rsid w:val="007D6E92"/>
    <w:rsid w:val="007D7667"/>
    <w:rsid w:val="007E09F7"/>
    <w:rsid w:val="007E18A0"/>
    <w:rsid w:val="007E222B"/>
    <w:rsid w:val="007E43A2"/>
    <w:rsid w:val="007E4D24"/>
    <w:rsid w:val="007E5C81"/>
    <w:rsid w:val="007E5F20"/>
    <w:rsid w:val="007E7561"/>
    <w:rsid w:val="007E767D"/>
    <w:rsid w:val="007E7CD2"/>
    <w:rsid w:val="007F0AFB"/>
    <w:rsid w:val="007F1C2F"/>
    <w:rsid w:val="007F236A"/>
    <w:rsid w:val="007F37B6"/>
    <w:rsid w:val="007F4556"/>
    <w:rsid w:val="007F7B75"/>
    <w:rsid w:val="00800995"/>
    <w:rsid w:val="00800F2F"/>
    <w:rsid w:val="008021E1"/>
    <w:rsid w:val="00803356"/>
    <w:rsid w:val="00804EA5"/>
    <w:rsid w:val="00806622"/>
    <w:rsid w:val="00806A15"/>
    <w:rsid w:val="00806B01"/>
    <w:rsid w:val="00806DCA"/>
    <w:rsid w:val="00810086"/>
    <w:rsid w:val="00810BCD"/>
    <w:rsid w:val="0081298E"/>
    <w:rsid w:val="00812BB5"/>
    <w:rsid w:val="00813C5F"/>
    <w:rsid w:val="00815C72"/>
    <w:rsid w:val="00820F19"/>
    <w:rsid w:val="00820FE7"/>
    <w:rsid w:val="00821B7A"/>
    <w:rsid w:val="008221C3"/>
    <w:rsid w:val="008236E0"/>
    <w:rsid w:val="008247F1"/>
    <w:rsid w:val="008249E9"/>
    <w:rsid w:val="00824D84"/>
    <w:rsid w:val="0083012F"/>
    <w:rsid w:val="00832FE1"/>
    <w:rsid w:val="008346ED"/>
    <w:rsid w:val="00835566"/>
    <w:rsid w:val="00835EEB"/>
    <w:rsid w:val="00837618"/>
    <w:rsid w:val="008402F7"/>
    <w:rsid w:val="0084067F"/>
    <w:rsid w:val="00840AFB"/>
    <w:rsid w:val="00841D07"/>
    <w:rsid w:val="008423F0"/>
    <w:rsid w:val="0084314F"/>
    <w:rsid w:val="00843F73"/>
    <w:rsid w:val="00844375"/>
    <w:rsid w:val="00846AB9"/>
    <w:rsid w:val="00846E80"/>
    <w:rsid w:val="00851852"/>
    <w:rsid w:val="00853E9C"/>
    <w:rsid w:val="008547D3"/>
    <w:rsid w:val="0085616B"/>
    <w:rsid w:val="00861FD0"/>
    <w:rsid w:val="00863B3A"/>
    <w:rsid w:val="00865D71"/>
    <w:rsid w:val="00871F0B"/>
    <w:rsid w:val="008728B6"/>
    <w:rsid w:val="00872C0D"/>
    <w:rsid w:val="008751CC"/>
    <w:rsid w:val="008777B1"/>
    <w:rsid w:val="00877A93"/>
    <w:rsid w:val="00882CFE"/>
    <w:rsid w:val="008836BF"/>
    <w:rsid w:val="0088519E"/>
    <w:rsid w:val="00886EC4"/>
    <w:rsid w:val="00886F2C"/>
    <w:rsid w:val="00887C13"/>
    <w:rsid w:val="008920DA"/>
    <w:rsid w:val="00892703"/>
    <w:rsid w:val="008948C0"/>
    <w:rsid w:val="008948D0"/>
    <w:rsid w:val="008966B6"/>
    <w:rsid w:val="008976E6"/>
    <w:rsid w:val="008A3085"/>
    <w:rsid w:val="008B16C2"/>
    <w:rsid w:val="008B2B2F"/>
    <w:rsid w:val="008B799C"/>
    <w:rsid w:val="008C0989"/>
    <w:rsid w:val="008C0CC7"/>
    <w:rsid w:val="008C1492"/>
    <w:rsid w:val="008C442E"/>
    <w:rsid w:val="008C496B"/>
    <w:rsid w:val="008D0900"/>
    <w:rsid w:val="008D0FDF"/>
    <w:rsid w:val="008D139E"/>
    <w:rsid w:val="008D1E14"/>
    <w:rsid w:val="008D4925"/>
    <w:rsid w:val="008D5F21"/>
    <w:rsid w:val="008D7356"/>
    <w:rsid w:val="008E3746"/>
    <w:rsid w:val="008E380D"/>
    <w:rsid w:val="008E6279"/>
    <w:rsid w:val="008E6CB2"/>
    <w:rsid w:val="008F0D42"/>
    <w:rsid w:val="008F14F7"/>
    <w:rsid w:val="008F1E8A"/>
    <w:rsid w:val="008F5E5F"/>
    <w:rsid w:val="00900564"/>
    <w:rsid w:val="00901B2F"/>
    <w:rsid w:val="00902F15"/>
    <w:rsid w:val="00905024"/>
    <w:rsid w:val="009053E1"/>
    <w:rsid w:val="00905E19"/>
    <w:rsid w:val="0091479E"/>
    <w:rsid w:val="0091560D"/>
    <w:rsid w:val="00917C9E"/>
    <w:rsid w:val="009200CB"/>
    <w:rsid w:val="009219EA"/>
    <w:rsid w:val="009244BB"/>
    <w:rsid w:val="009271EF"/>
    <w:rsid w:val="00931690"/>
    <w:rsid w:val="00931A1C"/>
    <w:rsid w:val="0093228C"/>
    <w:rsid w:val="00932EF2"/>
    <w:rsid w:val="00937F82"/>
    <w:rsid w:val="009408EB"/>
    <w:rsid w:val="00940B5A"/>
    <w:rsid w:val="009421A6"/>
    <w:rsid w:val="00943417"/>
    <w:rsid w:val="00944C9F"/>
    <w:rsid w:val="00945AFF"/>
    <w:rsid w:val="009460AD"/>
    <w:rsid w:val="009602CE"/>
    <w:rsid w:val="009604E9"/>
    <w:rsid w:val="00962AE3"/>
    <w:rsid w:val="00964495"/>
    <w:rsid w:val="00965312"/>
    <w:rsid w:val="0097083E"/>
    <w:rsid w:val="00970C2C"/>
    <w:rsid w:val="00975772"/>
    <w:rsid w:val="00980BB6"/>
    <w:rsid w:val="0098159E"/>
    <w:rsid w:val="009817C0"/>
    <w:rsid w:val="00983769"/>
    <w:rsid w:val="00983947"/>
    <w:rsid w:val="00984012"/>
    <w:rsid w:val="00984BA3"/>
    <w:rsid w:val="00985117"/>
    <w:rsid w:val="009879E5"/>
    <w:rsid w:val="00991AF2"/>
    <w:rsid w:val="0099318F"/>
    <w:rsid w:val="00993CB9"/>
    <w:rsid w:val="00993F81"/>
    <w:rsid w:val="009959B2"/>
    <w:rsid w:val="00995F77"/>
    <w:rsid w:val="0099608D"/>
    <w:rsid w:val="009A0397"/>
    <w:rsid w:val="009A0DDA"/>
    <w:rsid w:val="009A23B0"/>
    <w:rsid w:val="009A3864"/>
    <w:rsid w:val="009A3D29"/>
    <w:rsid w:val="009A4631"/>
    <w:rsid w:val="009A7B19"/>
    <w:rsid w:val="009B59BB"/>
    <w:rsid w:val="009B6DAD"/>
    <w:rsid w:val="009C0ED4"/>
    <w:rsid w:val="009C38A8"/>
    <w:rsid w:val="009C4E09"/>
    <w:rsid w:val="009C7364"/>
    <w:rsid w:val="009D0D8B"/>
    <w:rsid w:val="009D498C"/>
    <w:rsid w:val="009E04C6"/>
    <w:rsid w:val="009E1293"/>
    <w:rsid w:val="009E5941"/>
    <w:rsid w:val="009E5A2A"/>
    <w:rsid w:val="009E5CB3"/>
    <w:rsid w:val="009E7EED"/>
    <w:rsid w:val="009F377A"/>
    <w:rsid w:val="009F4741"/>
    <w:rsid w:val="009F7773"/>
    <w:rsid w:val="009F7C2E"/>
    <w:rsid w:val="00A01828"/>
    <w:rsid w:val="00A02EDE"/>
    <w:rsid w:val="00A040AD"/>
    <w:rsid w:val="00A04CD0"/>
    <w:rsid w:val="00A050EE"/>
    <w:rsid w:val="00A058AF"/>
    <w:rsid w:val="00A1076D"/>
    <w:rsid w:val="00A11691"/>
    <w:rsid w:val="00A116F2"/>
    <w:rsid w:val="00A11EB4"/>
    <w:rsid w:val="00A12BD7"/>
    <w:rsid w:val="00A14467"/>
    <w:rsid w:val="00A144A8"/>
    <w:rsid w:val="00A15C30"/>
    <w:rsid w:val="00A15D55"/>
    <w:rsid w:val="00A1672F"/>
    <w:rsid w:val="00A21023"/>
    <w:rsid w:val="00A21461"/>
    <w:rsid w:val="00A214FC"/>
    <w:rsid w:val="00A23CA5"/>
    <w:rsid w:val="00A2515B"/>
    <w:rsid w:val="00A252F8"/>
    <w:rsid w:val="00A26C5B"/>
    <w:rsid w:val="00A27987"/>
    <w:rsid w:val="00A30A05"/>
    <w:rsid w:val="00A31848"/>
    <w:rsid w:val="00A34C4D"/>
    <w:rsid w:val="00A4237A"/>
    <w:rsid w:val="00A43907"/>
    <w:rsid w:val="00A44668"/>
    <w:rsid w:val="00A46ABB"/>
    <w:rsid w:val="00A46F22"/>
    <w:rsid w:val="00A474AD"/>
    <w:rsid w:val="00A475CE"/>
    <w:rsid w:val="00A51D1F"/>
    <w:rsid w:val="00A53A38"/>
    <w:rsid w:val="00A56DD5"/>
    <w:rsid w:val="00A56E6A"/>
    <w:rsid w:val="00A57414"/>
    <w:rsid w:val="00A601F0"/>
    <w:rsid w:val="00A61478"/>
    <w:rsid w:val="00A67F0D"/>
    <w:rsid w:val="00A71563"/>
    <w:rsid w:val="00A74C59"/>
    <w:rsid w:val="00A75A45"/>
    <w:rsid w:val="00A80391"/>
    <w:rsid w:val="00A8090B"/>
    <w:rsid w:val="00A817CA"/>
    <w:rsid w:val="00A8499D"/>
    <w:rsid w:val="00A852B8"/>
    <w:rsid w:val="00A86156"/>
    <w:rsid w:val="00A90886"/>
    <w:rsid w:val="00A94279"/>
    <w:rsid w:val="00A94D33"/>
    <w:rsid w:val="00A94FF0"/>
    <w:rsid w:val="00A95507"/>
    <w:rsid w:val="00A95C33"/>
    <w:rsid w:val="00AA028A"/>
    <w:rsid w:val="00AA0A33"/>
    <w:rsid w:val="00AA0E27"/>
    <w:rsid w:val="00AA3D60"/>
    <w:rsid w:val="00AA4BAF"/>
    <w:rsid w:val="00AA76FE"/>
    <w:rsid w:val="00AA7B22"/>
    <w:rsid w:val="00AB239B"/>
    <w:rsid w:val="00AB346D"/>
    <w:rsid w:val="00AB470B"/>
    <w:rsid w:val="00AB580C"/>
    <w:rsid w:val="00AB78BC"/>
    <w:rsid w:val="00AB7F06"/>
    <w:rsid w:val="00AC2299"/>
    <w:rsid w:val="00AC5570"/>
    <w:rsid w:val="00AC56BF"/>
    <w:rsid w:val="00AC60A6"/>
    <w:rsid w:val="00AC769C"/>
    <w:rsid w:val="00AD01D6"/>
    <w:rsid w:val="00AD0CD2"/>
    <w:rsid w:val="00AD4D08"/>
    <w:rsid w:val="00AD565C"/>
    <w:rsid w:val="00AD7BB7"/>
    <w:rsid w:val="00AE238A"/>
    <w:rsid w:val="00AE405E"/>
    <w:rsid w:val="00AE418E"/>
    <w:rsid w:val="00AE7CEE"/>
    <w:rsid w:val="00AF1A24"/>
    <w:rsid w:val="00AF2573"/>
    <w:rsid w:val="00AF7020"/>
    <w:rsid w:val="00B016E5"/>
    <w:rsid w:val="00B021BF"/>
    <w:rsid w:val="00B07D82"/>
    <w:rsid w:val="00B10338"/>
    <w:rsid w:val="00B12026"/>
    <w:rsid w:val="00B13199"/>
    <w:rsid w:val="00B138A7"/>
    <w:rsid w:val="00B165ED"/>
    <w:rsid w:val="00B16E6E"/>
    <w:rsid w:val="00B20119"/>
    <w:rsid w:val="00B21574"/>
    <w:rsid w:val="00B22351"/>
    <w:rsid w:val="00B26B07"/>
    <w:rsid w:val="00B270C9"/>
    <w:rsid w:val="00B270FB"/>
    <w:rsid w:val="00B27B88"/>
    <w:rsid w:val="00B27F20"/>
    <w:rsid w:val="00B3052B"/>
    <w:rsid w:val="00B30BD4"/>
    <w:rsid w:val="00B31D46"/>
    <w:rsid w:val="00B35E33"/>
    <w:rsid w:val="00B360A2"/>
    <w:rsid w:val="00B37488"/>
    <w:rsid w:val="00B379B4"/>
    <w:rsid w:val="00B42FF5"/>
    <w:rsid w:val="00B43E9F"/>
    <w:rsid w:val="00B43FFC"/>
    <w:rsid w:val="00B45495"/>
    <w:rsid w:val="00B45C3E"/>
    <w:rsid w:val="00B4671D"/>
    <w:rsid w:val="00B470FA"/>
    <w:rsid w:val="00B47364"/>
    <w:rsid w:val="00B47E3C"/>
    <w:rsid w:val="00B47F01"/>
    <w:rsid w:val="00B512C1"/>
    <w:rsid w:val="00B528A0"/>
    <w:rsid w:val="00B53078"/>
    <w:rsid w:val="00B532B4"/>
    <w:rsid w:val="00B54790"/>
    <w:rsid w:val="00B5598F"/>
    <w:rsid w:val="00B5781B"/>
    <w:rsid w:val="00B630A8"/>
    <w:rsid w:val="00B65E17"/>
    <w:rsid w:val="00B6615D"/>
    <w:rsid w:val="00B66357"/>
    <w:rsid w:val="00B67CA2"/>
    <w:rsid w:val="00B72441"/>
    <w:rsid w:val="00B741E5"/>
    <w:rsid w:val="00B74878"/>
    <w:rsid w:val="00B74E23"/>
    <w:rsid w:val="00B77126"/>
    <w:rsid w:val="00B800C0"/>
    <w:rsid w:val="00B871F3"/>
    <w:rsid w:val="00B87608"/>
    <w:rsid w:val="00B90757"/>
    <w:rsid w:val="00B93008"/>
    <w:rsid w:val="00BA1065"/>
    <w:rsid w:val="00BA1209"/>
    <w:rsid w:val="00BA216B"/>
    <w:rsid w:val="00BA29DC"/>
    <w:rsid w:val="00BA2A27"/>
    <w:rsid w:val="00BA34A2"/>
    <w:rsid w:val="00BA3BFE"/>
    <w:rsid w:val="00BA49A4"/>
    <w:rsid w:val="00BA4D8A"/>
    <w:rsid w:val="00BA6201"/>
    <w:rsid w:val="00BA6C0F"/>
    <w:rsid w:val="00BA711B"/>
    <w:rsid w:val="00BB4EBD"/>
    <w:rsid w:val="00BB5BD6"/>
    <w:rsid w:val="00BB6214"/>
    <w:rsid w:val="00BB6E70"/>
    <w:rsid w:val="00BC0B4B"/>
    <w:rsid w:val="00BC253B"/>
    <w:rsid w:val="00BC3196"/>
    <w:rsid w:val="00BC603F"/>
    <w:rsid w:val="00BC7528"/>
    <w:rsid w:val="00BC755C"/>
    <w:rsid w:val="00BC78AE"/>
    <w:rsid w:val="00BC7C9F"/>
    <w:rsid w:val="00BC7E72"/>
    <w:rsid w:val="00BD086B"/>
    <w:rsid w:val="00BD0D3A"/>
    <w:rsid w:val="00BD2F8C"/>
    <w:rsid w:val="00BD36BE"/>
    <w:rsid w:val="00BD658B"/>
    <w:rsid w:val="00BD6B13"/>
    <w:rsid w:val="00BD7F21"/>
    <w:rsid w:val="00BE028F"/>
    <w:rsid w:val="00BE0384"/>
    <w:rsid w:val="00BE08E1"/>
    <w:rsid w:val="00BE126F"/>
    <w:rsid w:val="00BE1CCE"/>
    <w:rsid w:val="00BE37A0"/>
    <w:rsid w:val="00BE3995"/>
    <w:rsid w:val="00BE4CB3"/>
    <w:rsid w:val="00BE5606"/>
    <w:rsid w:val="00BE578A"/>
    <w:rsid w:val="00BE6107"/>
    <w:rsid w:val="00BE6475"/>
    <w:rsid w:val="00BF3128"/>
    <w:rsid w:val="00BF3D12"/>
    <w:rsid w:val="00BF467D"/>
    <w:rsid w:val="00BF6ADD"/>
    <w:rsid w:val="00BF752A"/>
    <w:rsid w:val="00C004B2"/>
    <w:rsid w:val="00C011E4"/>
    <w:rsid w:val="00C01760"/>
    <w:rsid w:val="00C01D7B"/>
    <w:rsid w:val="00C01F75"/>
    <w:rsid w:val="00C035D7"/>
    <w:rsid w:val="00C045FD"/>
    <w:rsid w:val="00C04A89"/>
    <w:rsid w:val="00C132BF"/>
    <w:rsid w:val="00C13A76"/>
    <w:rsid w:val="00C13CC8"/>
    <w:rsid w:val="00C14EAB"/>
    <w:rsid w:val="00C20CD3"/>
    <w:rsid w:val="00C2233B"/>
    <w:rsid w:val="00C316FD"/>
    <w:rsid w:val="00C31F2C"/>
    <w:rsid w:val="00C32F7B"/>
    <w:rsid w:val="00C34127"/>
    <w:rsid w:val="00C3430D"/>
    <w:rsid w:val="00C3757C"/>
    <w:rsid w:val="00C37D63"/>
    <w:rsid w:val="00C42267"/>
    <w:rsid w:val="00C447FE"/>
    <w:rsid w:val="00C52452"/>
    <w:rsid w:val="00C52C1B"/>
    <w:rsid w:val="00C52DB1"/>
    <w:rsid w:val="00C5322B"/>
    <w:rsid w:val="00C534DE"/>
    <w:rsid w:val="00C53C91"/>
    <w:rsid w:val="00C5670C"/>
    <w:rsid w:val="00C57CD6"/>
    <w:rsid w:val="00C602CA"/>
    <w:rsid w:val="00C60E3C"/>
    <w:rsid w:val="00C611BE"/>
    <w:rsid w:val="00C64A67"/>
    <w:rsid w:val="00C65771"/>
    <w:rsid w:val="00C678B3"/>
    <w:rsid w:val="00C70D75"/>
    <w:rsid w:val="00C7262A"/>
    <w:rsid w:val="00C72DAB"/>
    <w:rsid w:val="00C73EB6"/>
    <w:rsid w:val="00C75407"/>
    <w:rsid w:val="00C829AD"/>
    <w:rsid w:val="00C866D0"/>
    <w:rsid w:val="00C87E47"/>
    <w:rsid w:val="00C921DC"/>
    <w:rsid w:val="00C92494"/>
    <w:rsid w:val="00C925FB"/>
    <w:rsid w:val="00C928C0"/>
    <w:rsid w:val="00CA1574"/>
    <w:rsid w:val="00CA3BF6"/>
    <w:rsid w:val="00CA3E23"/>
    <w:rsid w:val="00CA723F"/>
    <w:rsid w:val="00CA7B06"/>
    <w:rsid w:val="00CB1736"/>
    <w:rsid w:val="00CB189D"/>
    <w:rsid w:val="00CB4465"/>
    <w:rsid w:val="00CB4691"/>
    <w:rsid w:val="00CB5A58"/>
    <w:rsid w:val="00CB6372"/>
    <w:rsid w:val="00CB681D"/>
    <w:rsid w:val="00CB7A0C"/>
    <w:rsid w:val="00CC1872"/>
    <w:rsid w:val="00CC18D3"/>
    <w:rsid w:val="00CC4351"/>
    <w:rsid w:val="00CC4568"/>
    <w:rsid w:val="00CC5610"/>
    <w:rsid w:val="00CC7452"/>
    <w:rsid w:val="00CC7E95"/>
    <w:rsid w:val="00CD083C"/>
    <w:rsid w:val="00CD127A"/>
    <w:rsid w:val="00CE0F49"/>
    <w:rsid w:val="00CE435C"/>
    <w:rsid w:val="00CE4B64"/>
    <w:rsid w:val="00CE4ED9"/>
    <w:rsid w:val="00CE77EC"/>
    <w:rsid w:val="00CF2F8F"/>
    <w:rsid w:val="00CF4608"/>
    <w:rsid w:val="00CF4CD6"/>
    <w:rsid w:val="00D00490"/>
    <w:rsid w:val="00D008B3"/>
    <w:rsid w:val="00D01737"/>
    <w:rsid w:val="00D11257"/>
    <w:rsid w:val="00D11DD1"/>
    <w:rsid w:val="00D138B0"/>
    <w:rsid w:val="00D146F4"/>
    <w:rsid w:val="00D16813"/>
    <w:rsid w:val="00D2185A"/>
    <w:rsid w:val="00D22CD7"/>
    <w:rsid w:val="00D23C5F"/>
    <w:rsid w:val="00D23F38"/>
    <w:rsid w:val="00D25219"/>
    <w:rsid w:val="00D25806"/>
    <w:rsid w:val="00D30742"/>
    <w:rsid w:val="00D32DDA"/>
    <w:rsid w:val="00D35BCE"/>
    <w:rsid w:val="00D36DBF"/>
    <w:rsid w:val="00D37962"/>
    <w:rsid w:val="00D37C82"/>
    <w:rsid w:val="00D40430"/>
    <w:rsid w:val="00D40E8D"/>
    <w:rsid w:val="00D453DE"/>
    <w:rsid w:val="00D457C2"/>
    <w:rsid w:val="00D45C37"/>
    <w:rsid w:val="00D47E2B"/>
    <w:rsid w:val="00D50564"/>
    <w:rsid w:val="00D52475"/>
    <w:rsid w:val="00D54030"/>
    <w:rsid w:val="00D570CF"/>
    <w:rsid w:val="00D573E9"/>
    <w:rsid w:val="00D61F93"/>
    <w:rsid w:val="00D62F04"/>
    <w:rsid w:val="00D643F3"/>
    <w:rsid w:val="00D65797"/>
    <w:rsid w:val="00D66195"/>
    <w:rsid w:val="00D670F7"/>
    <w:rsid w:val="00D7013D"/>
    <w:rsid w:val="00D71222"/>
    <w:rsid w:val="00D71B82"/>
    <w:rsid w:val="00D724E0"/>
    <w:rsid w:val="00D73BFE"/>
    <w:rsid w:val="00D77673"/>
    <w:rsid w:val="00D77955"/>
    <w:rsid w:val="00D8152D"/>
    <w:rsid w:val="00D81950"/>
    <w:rsid w:val="00D8214A"/>
    <w:rsid w:val="00D8472A"/>
    <w:rsid w:val="00D84E45"/>
    <w:rsid w:val="00D8519E"/>
    <w:rsid w:val="00D85B4A"/>
    <w:rsid w:val="00D92DFB"/>
    <w:rsid w:val="00D93E80"/>
    <w:rsid w:val="00D9496C"/>
    <w:rsid w:val="00D96D1F"/>
    <w:rsid w:val="00D97125"/>
    <w:rsid w:val="00DA10AF"/>
    <w:rsid w:val="00DA1D47"/>
    <w:rsid w:val="00DA2872"/>
    <w:rsid w:val="00DA4AB3"/>
    <w:rsid w:val="00DA4ADA"/>
    <w:rsid w:val="00DA6719"/>
    <w:rsid w:val="00DA6971"/>
    <w:rsid w:val="00DB26CF"/>
    <w:rsid w:val="00DB4681"/>
    <w:rsid w:val="00DB5C62"/>
    <w:rsid w:val="00DC146F"/>
    <w:rsid w:val="00DC1A1A"/>
    <w:rsid w:val="00DC4B78"/>
    <w:rsid w:val="00DC4D6F"/>
    <w:rsid w:val="00DC7D9E"/>
    <w:rsid w:val="00DD121D"/>
    <w:rsid w:val="00DD4802"/>
    <w:rsid w:val="00DD4F96"/>
    <w:rsid w:val="00DD6928"/>
    <w:rsid w:val="00DD692D"/>
    <w:rsid w:val="00DE2402"/>
    <w:rsid w:val="00DE3201"/>
    <w:rsid w:val="00DE5877"/>
    <w:rsid w:val="00DE66C0"/>
    <w:rsid w:val="00DE6B04"/>
    <w:rsid w:val="00DF1F55"/>
    <w:rsid w:val="00DF2521"/>
    <w:rsid w:val="00DF3861"/>
    <w:rsid w:val="00DF5EC3"/>
    <w:rsid w:val="00DF7AEE"/>
    <w:rsid w:val="00E01FF5"/>
    <w:rsid w:val="00E02897"/>
    <w:rsid w:val="00E0346F"/>
    <w:rsid w:val="00E04DB2"/>
    <w:rsid w:val="00E05D84"/>
    <w:rsid w:val="00E063DF"/>
    <w:rsid w:val="00E065FE"/>
    <w:rsid w:val="00E0761A"/>
    <w:rsid w:val="00E10DF7"/>
    <w:rsid w:val="00E11016"/>
    <w:rsid w:val="00E13349"/>
    <w:rsid w:val="00E1371A"/>
    <w:rsid w:val="00E1773D"/>
    <w:rsid w:val="00E27372"/>
    <w:rsid w:val="00E2787F"/>
    <w:rsid w:val="00E2798A"/>
    <w:rsid w:val="00E305AA"/>
    <w:rsid w:val="00E31C75"/>
    <w:rsid w:val="00E342DE"/>
    <w:rsid w:val="00E358D2"/>
    <w:rsid w:val="00E3649C"/>
    <w:rsid w:val="00E375C9"/>
    <w:rsid w:val="00E37D5D"/>
    <w:rsid w:val="00E432E6"/>
    <w:rsid w:val="00E43E19"/>
    <w:rsid w:val="00E46267"/>
    <w:rsid w:val="00E502A8"/>
    <w:rsid w:val="00E5154D"/>
    <w:rsid w:val="00E535A6"/>
    <w:rsid w:val="00E5377F"/>
    <w:rsid w:val="00E53F8E"/>
    <w:rsid w:val="00E54098"/>
    <w:rsid w:val="00E54325"/>
    <w:rsid w:val="00E54404"/>
    <w:rsid w:val="00E56039"/>
    <w:rsid w:val="00E56CC0"/>
    <w:rsid w:val="00E60427"/>
    <w:rsid w:val="00E61A7E"/>
    <w:rsid w:val="00E61C67"/>
    <w:rsid w:val="00E62BCC"/>
    <w:rsid w:val="00E6708F"/>
    <w:rsid w:val="00E67A57"/>
    <w:rsid w:val="00E70184"/>
    <w:rsid w:val="00E707C0"/>
    <w:rsid w:val="00E714B0"/>
    <w:rsid w:val="00E73B6B"/>
    <w:rsid w:val="00E745F1"/>
    <w:rsid w:val="00E75469"/>
    <w:rsid w:val="00E766C7"/>
    <w:rsid w:val="00E80F2D"/>
    <w:rsid w:val="00E81E8C"/>
    <w:rsid w:val="00E83D3E"/>
    <w:rsid w:val="00E84207"/>
    <w:rsid w:val="00E9158B"/>
    <w:rsid w:val="00E916E9"/>
    <w:rsid w:val="00E91C92"/>
    <w:rsid w:val="00E9387C"/>
    <w:rsid w:val="00E94E70"/>
    <w:rsid w:val="00EA0B24"/>
    <w:rsid w:val="00EA1E4E"/>
    <w:rsid w:val="00EA212F"/>
    <w:rsid w:val="00EA35F9"/>
    <w:rsid w:val="00EA41E9"/>
    <w:rsid w:val="00EA60E4"/>
    <w:rsid w:val="00EA7A85"/>
    <w:rsid w:val="00EB1264"/>
    <w:rsid w:val="00EB1FCB"/>
    <w:rsid w:val="00EB2033"/>
    <w:rsid w:val="00EB3077"/>
    <w:rsid w:val="00EB3308"/>
    <w:rsid w:val="00EB4003"/>
    <w:rsid w:val="00EB4AC0"/>
    <w:rsid w:val="00EB5812"/>
    <w:rsid w:val="00EB59D5"/>
    <w:rsid w:val="00EC0579"/>
    <w:rsid w:val="00EC2727"/>
    <w:rsid w:val="00EC5717"/>
    <w:rsid w:val="00EC5A0C"/>
    <w:rsid w:val="00EC62DC"/>
    <w:rsid w:val="00ED022B"/>
    <w:rsid w:val="00ED156C"/>
    <w:rsid w:val="00ED22B8"/>
    <w:rsid w:val="00ED2BBC"/>
    <w:rsid w:val="00ED3A93"/>
    <w:rsid w:val="00ED4024"/>
    <w:rsid w:val="00ED405E"/>
    <w:rsid w:val="00ED63D1"/>
    <w:rsid w:val="00ED7EF4"/>
    <w:rsid w:val="00EE6084"/>
    <w:rsid w:val="00EE64D0"/>
    <w:rsid w:val="00EE682B"/>
    <w:rsid w:val="00EF0292"/>
    <w:rsid w:val="00EF2002"/>
    <w:rsid w:val="00EF28DE"/>
    <w:rsid w:val="00EF2CAF"/>
    <w:rsid w:val="00EF3F81"/>
    <w:rsid w:val="00EF42D2"/>
    <w:rsid w:val="00EF784B"/>
    <w:rsid w:val="00F01E3C"/>
    <w:rsid w:val="00F02AB1"/>
    <w:rsid w:val="00F037D7"/>
    <w:rsid w:val="00F038DD"/>
    <w:rsid w:val="00F03BC3"/>
    <w:rsid w:val="00F0496C"/>
    <w:rsid w:val="00F07D21"/>
    <w:rsid w:val="00F125DC"/>
    <w:rsid w:val="00F1427F"/>
    <w:rsid w:val="00F1519D"/>
    <w:rsid w:val="00F15844"/>
    <w:rsid w:val="00F1654C"/>
    <w:rsid w:val="00F17AA1"/>
    <w:rsid w:val="00F17C96"/>
    <w:rsid w:val="00F2036A"/>
    <w:rsid w:val="00F20BB8"/>
    <w:rsid w:val="00F22A3D"/>
    <w:rsid w:val="00F233B7"/>
    <w:rsid w:val="00F252CB"/>
    <w:rsid w:val="00F25FC9"/>
    <w:rsid w:val="00F26EEB"/>
    <w:rsid w:val="00F273B7"/>
    <w:rsid w:val="00F27EFA"/>
    <w:rsid w:val="00F3029E"/>
    <w:rsid w:val="00F30FBD"/>
    <w:rsid w:val="00F31671"/>
    <w:rsid w:val="00F355CA"/>
    <w:rsid w:val="00F36DEC"/>
    <w:rsid w:val="00F370D1"/>
    <w:rsid w:val="00F3712E"/>
    <w:rsid w:val="00F37802"/>
    <w:rsid w:val="00F42D7F"/>
    <w:rsid w:val="00F43C58"/>
    <w:rsid w:val="00F44189"/>
    <w:rsid w:val="00F47EBF"/>
    <w:rsid w:val="00F5375C"/>
    <w:rsid w:val="00F538CD"/>
    <w:rsid w:val="00F545BB"/>
    <w:rsid w:val="00F54A07"/>
    <w:rsid w:val="00F555F7"/>
    <w:rsid w:val="00F56D01"/>
    <w:rsid w:val="00F56E8B"/>
    <w:rsid w:val="00F57A2C"/>
    <w:rsid w:val="00F607BE"/>
    <w:rsid w:val="00F62F49"/>
    <w:rsid w:val="00F65492"/>
    <w:rsid w:val="00F659AF"/>
    <w:rsid w:val="00F66C0B"/>
    <w:rsid w:val="00F70306"/>
    <w:rsid w:val="00F71A5B"/>
    <w:rsid w:val="00F723AE"/>
    <w:rsid w:val="00F73AF8"/>
    <w:rsid w:val="00F76251"/>
    <w:rsid w:val="00F77875"/>
    <w:rsid w:val="00F779A3"/>
    <w:rsid w:val="00F81888"/>
    <w:rsid w:val="00F835EA"/>
    <w:rsid w:val="00F85B9C"/>
    <w:rsid w:val="00F92160"/>
    <w:rsid w:val="00F94FCA"/>
    <w:rsid w:val="00F95575"/>
    <w:rsid w:val="00F95A8D"/>
    <w:rsid w:val="00FA265A"/>
    <w:rsid w:val="00FA49AB"/>
    <w:rsid w:val="00FA4F26"/>
    <w:rsid w:val="00FA66E0"/>
    <w:rsid w:val="00FA70BD"/>
    <w:rsid w:val="00FB0CBE"/>
    <w:rsid w:val="00FB1B93"/>
    <w:rsid w:val="00FB2825"/>
    <w:rsid w:val="00FB3889"/>
    <w:rsid w:val="00FB4409"/>
    <w:rsid w:val="00FB6A95"/>
    <w:rsid w:val="00FB6DE5"/>
    <w:rsid w:val="00FC02B2"/>
    <w:rsid w:val="00FC1C8C"/>
    <w:rsid w:val="00FC4985"/>
    <w:rsid w:val="00FC5486"/>
    <w:rsid w:val="00FC7FC4"/>
    <w:rsid w:val="00FD1837"/>
    <w:rsid w:val="00FD2554"/>
    <w:rsid w:val="00FD4F3A"/>
    <w:rsid w:val="00FD57BC"/>
    <w:rsid w:val="00FD6CF8"/>
    <w:rsid w:val="00FD6D9C"/>
    <w:rsid w:val="00FE0463"/>
    <w:rsid w:val="00FE13AA"/>
    <w:rsid w:val="00FE56AF"/>
    <w:rsid w:val="00FE584E"/>
    <w:rsid w:val="00FE6370"/>
    <w:rsid w:val="00FF6758"/>
    <w:rsid w:val="03C0D853"/>
    <w:rsid w:val="0823ECD1"/>
    <w:rsid w:val="3DB10A81"/>
    <w:rsid w:val="4A2D2BE5"/>
    <w:rsid w:val="4D8EC0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CH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1A81C696"/>
  <w15:docId w15:val="{5103B37E-8642-4274-9A1A-C8F2185F8C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t-CH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632B06"/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E43E19"/>
    <w:pPr>
      <w:keepNext/>
      <w:keepLines/>
      <w:spacing w:before="40" w:after="0"/>
      <w:outlineLvl w:val="1"/>
    </w:pPr>
    <w:rPr>
      <w:rFonts w:ascii="Arial" w:eastAsiaTheme="majorEastAsia" w:hAnsi="Arial" w:cs="Arial"/>
      <w:b/>
      <w:bCs/>
      <w:sz w:val="26"/>
      <w:szCs w:val="26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8C098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Intestazione">
    <w:name w:val="header"/>
    <w:basedOn w:val="Normale"/>
    <w:link w:val="IntestazioneCarattere"/>
    <w:uiPriority w:val="99"/>
    <w:unhideWhenUsed/>
    <w:rsid w:val="00DC1A1A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DC1A1A"/>
  </w:style>
  <w:style w:type="paragraph" w:styleId="Pidipagina">
    <w:name w:val="footer"/>
    <w:basedOn w:val="Normale"/>
    <w:link w:val="PidipaginaCarattere"/>
    <w:uiPriority w:val="99"/>
    <w:unhideWhenUsed/>
    <w:rsid w:val="00DC1A1A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DC1A1A"/>
  </w:style>
  <w:style w:type="paragraph" w:styleId="Testofumetto">
    <w:name w:val="Balloon Text"/>
    <w:basedOn w:val="Normale"/>
    <w:link w:val="TestofumettoCarattere"/>
    <w:uiPriority w:val="99"/>
    <w:semiHidden/>
    <w:unhideWhenUsed/>
    <w:rsid w:val="00DC1A1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stofumettoCarattere">
    <w:name w:val="Testo fumetto Carattere"/>
    <w:basedOn w:val="Carpredefinitoparagrafo"/>
    <w:link w:val="Testofumetto"/>
    <w:uiPriority w:val="99"/>
    <w:semiHidden/>
    <w:rsid w:val="00DC1A1A"/>
    <w:rPr>
      <w:rFonts w:ascii="Tahoma" w:hAnsi="Tahoma" w:cs="Tahoma"/>
      <w:sz w:val="16"/>
      <w:szCs w:val="16"/>
    </w:rPr>
  </w:style>
  <w:style w:type="table" w:styleId="Grigliatabella">
    <w:name w:val="Table Grid"/>
    <w:basedOn w:val="Tabellanormale"/>
    <w:uiPriority w:val="59"/>
    <w:rsid w:val="000B56F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Elencochiaro">
    <w:name w:val="Light List"/>
    <w:basedOn w:val="Tabellanormale"/>
    <w:uiPriority w:val="61"/>
    <w:rsid w:val="00F77875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paragraph" w:styleId="Nessunaspaziatura">
    <w:name w:val="No Spacing"/>
    <w:uiPriority w:val="1"/>
    <w:qFormat/>
    <w:rsid w:val="008021E1"/>
    <w:pPr>
      <w:spacing w:after="0" w:line="240" w:lineRule="auto"/>
    </w:pPr>
  </w:style>
  <w:style w:type="paragraph" w:styleId="Titolo">
    <w:name w:val="Title"/>
    <w:basedOn w:val="Normale"/>
    <w:next w:val="Normale"/>
    <w:link w:val="TitoloCarattere"/>
    <w:uiPriority w:val="10"/>
    <w:qFormat/>
    <w:rsid w:val="004A4DE3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oloCarattere">
    <w:name w:val="Titolo Carattere"/>
    <w:basedOn w:val="Carpredefinitoparagrafo"/>
    <w:link w:val="Titolo"/>
    <w:uiPriority w:val="10"/>
    <w:rsid w:val="004A4DE3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Sfondochiaro">
    <w:name w:val="Light Shading"/>
    <w:basedOn w:val="Tabellanormale"/>
    <w:uiPriority w:val="60"/>
    <w:rsid w:val="004E0D35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character" w:styleId="Collegamentoipertestuale">
    <w:name w:val="Hyperlink"/>
    <w:basedOn w:val="Carpredefinitoparagrafo"/>
    <w:uiPriority w:val="99"/>
    <w:unhideWhenUsed/>
    <w:rsid w:val="00653AB1"/>
    <w:rPr>
      <w:color w:val="0000FF" w:themeColor="hyperlink"/>
      <w:u w:val="single"/>
    </w:rPr>
  </w:style>
  <w:style w:type="paragraph" w:styleId="Paragrafoelenco">
    <w:name w:val="List Paragraph"/>
    <w:basedOn w:val="Normale"/>
    <w:uiPriority w:val="34"/>
    <w:qFormat/>
    <w:rsid w:val="002A2BF5"/>
    <w:pPr>
      <w:ind w:left="720"/>
      <w:contextualSpacing/>
    </w:pPr>
  </w:style>
  <w:style w:type="paragraph" w:customStyle="1" w:styleId="CODE">
    <w:name w:val="CODE"/>
    <w:basedOn w:val="Nessunaspaziatura"/>
    <w:qFormat/>
    <w:rsid w:val="002D1431"/>
    <w:pPr>
      <w:shd w:val="clear" w:color="auto" w:fill="F2F2F2" w:themeFill="background1" w:themeFillShade="F2"/>
    </w:pPr>
    <w:rPr>
      <w:rFonts w:ascii="Courier New" w:hAnsi="Courier New" w:cs="Courier New"/>
      <w:bCs/>
      <w:color w:val="404040" w:themeColor="text1" w:themeTint="BF"/>
      <w:sz w:val="18"/>
      <w:lang w:val="en-US"/>
    </w:rPr>
  </w:style>
  <w:style w:type="character" w:customStyle="1" w:styleId="apple-converted-space">
    <w:name w:val="apple-converted-space"/>
    <w:basedOn w:val="Carpredefinitoparagrafo"/>
    <w:rsid w:val="002A0284"/>
  </w:style>
  <w:style w:type="paragraph" w:styleId="PreformattatoHTML">
    <w:name w:val="HTML Preformatted"/>
    <w:basedOn w:val="Normale"/>
    <w:link w:val="PreformattatoHTMLCarattere"/>
    <w:uiPriority w:val="99"/>
    <w:semiHidden/>
    <w:unhideWhenUsed/>
    <w:rsid w:val="0065003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it-CH"/>
    </w:rPr>
  </w:style>
  <w:style w:type="character" w:customStyle="1" w:styleId="PreformattatoHTMLCarattere">
    <w:name w:val="Preformattato HTML Carattere"/>
    <w:basedOn w:val="Carpredefinitoparagrafo"/>
    <w:link w:val="PreformattatoHTML"/>
    <w:uiPriority w:val="99"/>
    <w:semiHidden/>
    <w:rsid w:val="00650038"/>
    <w:rPr>
      <w:rFonts w:ascii="Courier New" w:eastAsia="Times New Roman" w:hAnsi="Courier New" w:cs="Courier New"/>
      <w:sz w:val="20"/>
      <w:szCs w:val="20"/>
      <w:lang w:eastAsia="it-CH"/>
    </w:rPr>
  </w:style>
  <w:style w:type="character" w:customStyle="1" w:styleId="Titolo2Carattere">
    <w:name w:val="Titolo 2 Carattere"/>
    <w:basedOn w:val="Carpredefinitoparagrafo"/>
    <w:link w:val="Titolo2"/>
    <w:uiPriority w:val="9"/>
    <w:rsid w:val="00E43E19"/>
    <w:rPr>
      <w:rFonts w:ascii="Arial" w:eastAsiaTheme="majorEastAsia" w:hAnsi="Arial" w:cs="Arial"/>
      <w:b/>
      <w:bCs/>
      <w:sz w:val="26"/>
      <w:szCs w:val="26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8C0989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styleId="Testosegnaposto">
    <w:name w:val="Placeholder Text"/>
    <w:basedOn w:val="Carpredefinitoparagrafo"/>
    <w:uiPriority w:val="99"/>
    <w:semiHidden/>
    <w:rsid w:val="00872C0D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6016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441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483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09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709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507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651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884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872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901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69391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3436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6289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1233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90518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3252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499037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4586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220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78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glossaryDocument" Target="glossary/document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ingrid.cereda\Downloads\D3.%20Modello%20Diario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EEDD90D491DB4FA5AD1472410DF94164"/>
        <w:category>
          <w:name w:val="Generale"/>
          <w:gallery w:val="placeholder"/>
        </w:category>
        <w:types>
          <w:type w:val="bbPlcHdr"/>
        </w:types>
        <w:behaviors>
          <w:behavior w:val="content"/>
        </w:behaviors>
        <w:guid w:val="{DDCD8568-96D0-41BD-BED2-5E2D5B4C69E2}"/>
      </w:docPartPr>
      <w:docPartBody>
        <w:p w:rsidR="00DE4EBE" w:rsidRDefault="0080736A" w:rsidP="0080736A">
          <w:pPr>
            <w:pStyle w:val="EEDD90D491DB4FA5AD1472410DF941641"/>
          </w:pPr>
          <w:r>
            <w:rPr>
              <w:rStyle w:val="Testosegnaposto"/>
              <w:b/>
              <w:bCs/>
            </w:rPr>
            <w:t>Nomi AI utilizzati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Symbol">
    <w:altName w:val="Segoe UI Symbol"/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hyphenationZone w:val="283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72BC"/>
    <w:rsid w:val="00012676"/>
    <w:rsid w:val="0002551B"/>
    <w:rsid w:val="00033A44"/>
    <w:rsid w:val="0005183E"/>
    <w:rsid w:val="00066A06"/>
    <w:rsid w:val="00090BF3"/>
    <w:rsid w:val="0009372E"/>
    <w:rsid w:val="0009470B"/>
    <w:rsid w:val="000A289F"/>
    <w:rsid w:val="000E2F84"/>
    <w:rsid w:val="000F366B"/>
    <w:rsid w:val="00121F47"/>
    <w:rsid w:val="001259AE"/>
    <w:rsid w:val="00130444"/>
    <w:rsid w:val="001344F8"/>
    <w:rsid w:val="0014045A"/>
    <w:rsid w:val="00150436"/>
    <w:rsid w:val="0015716D"/>
    <w:rsid w:val="00183CE8"/>
    <w:rsid w:val="0018556E"/>
    <w:rsid w:val="001874F8"/>
    <w:rsid w:val="00194D02"/>
    <w:rsid w:val="001977BE"/>
    <w:rsid w:val="001B7FAA"/>
    <w:rsid w:val="001B7FC9"/>
    <w:rsid w:val="001C23C9"/>
    <w:rsid w:val="0021114E"/>
    <w:rsid w:val="002268EE"/>
    <w:rsid w:val="002366B0"/>
    <w:rsid w:val="002504BF"/>
    <w:rsid w:val="00254154"/>
    <w:rsid w:val="00267CFA"/>
    <w:rsid w:val="00295EC0"/>
    <w:rsid w:val="002A4220"/>
    <w:rsid w:val="002B263F"/>
    <w:rsid w:val="002B5A7B"/>
    <w:rsid w:val="002D1DE7"/>
    <w:rsid w:val="002E44A3"/>
    <w:rsid w:val="00307FAE"/>
    <w:rsid w:val="00317FB9"/>
    <w:rsid w:val="00356399"/>
    <w:rsid w:val="00370324"/>
    <w:rsid w:val="00386086"/>
    <w:rsid w:val="00395D8A"/>
    <w:rsid w:val="003B1392"/>
    <w:rsid w:val="003B3A61"/>
    <w:rsid w:val="003C301A"/>
    <w:rsid w:val="003E5759"/>
    <w:rsid w:val="003F0392"/>
    <w:rsid w:val="003F527C"/>
    <w:rsid w:val="004079D1"/>
    <w:rsid w:val="00430989"/>
    <w:rsid w:val="004343F3"/>
    <w:rsid w:val="004503B3"/>
    <w:rsid w:val="00455370"/>
    <w:rsid w:val="00463B7E"/>
    <w:rsid w:val="00477AA9"/>
    <w:rsid w:val="0048777E"/>
    <w:rsid w:val="00496797"/>
    <w:rsid w:val="004A6C14"/>
    <w:rsid w:val="004C1616"/>
    <w:rsid w:val="004C63E4"/>
    <w:rsid w:val="004D7F6B"/>
    <w:rsid w:val="004E260B"/>
    <w:rsid w:val="005214B3"/>
    <w:rsid w:val="0053491D"/>
    <w:rsid w:val="0053519A"/>
    <w:rsid w:val="0055125C"/>
    <w:rsid w:val="0056158B"/>
    <w:rsid w:val="0056420E"/>
    <w:rsid w:val="00570DA7"/>
    <w:rsid w:val="00574D96"/>
    <w:rsid w:val="00580631"/>
    <w:rsid w:val="00584976"/>
    <w:rsid w:val="00584B81"/>
    <w:rsid w:val="0059294D"/>
    <w:rsid w:val="005A5AA7"/>
    <w:rsid w:val="005B3220"/>
    <w:rsid w:val="005C623B"/>
    <w:rsid w:val="005E7ECF"/>
    <w:rsid w:val="005F1B75"/>
    <w:rsid w:val="00623848"/>
    <w:rsid w:val="00631A7E"/>
    <w:rsid w:val="00633929"/>
    <w:rsid w:val="0063588A"/>
    <w:rsid w:val="006360AD"/>
    <w:rsid w:val="00636982"/>
    <w:rsid w:val="00636B75"/>
    <w:rsid w:val="0066409A"/>
    <w:rsid w:val="006B7DC0"/>
    <w:rsid w:val="006C0036"/>
    <w:rsid w:val="006E02EF"/>
    <w:rsid w:val="006F1C54"/>
    <w:rsid w:val="00705B4E"/>
    <w:rsid w:val="00707698"/>
    <w:rsid w:val="0071158D"/>
    <w:rsid w:val="007124C5"/>
    <w:rsid w:val="00715BF7"/>
    <w:rsid w:val="00723B32"/>
    <w:rsid w:val="00787A04"/>
    <w:rsid w:val="007C252F"/>
    <w:rsid w:val="007E5748"/>
    <w:rsid w:val="007F0AFB"/>
    <w:rsid w:val="007F4556"/>
    <w:rsid w:val="007F5CF1"/>
    <w:rsid w:val="0080736A"/>
    <w:rsid w:val="00810BCD"/>
    <w:rsid w:val="00835566"/>
    <w:rsid w:val="00840AFB"/>
    <w:rsid w:val="00850D36"/>
    <w:rsid w:val="00871784"/>
    <w:rsid w:val="00881496"/>
    <w:rsid w:val="008A035F"/>
    <w:rsid w:val="008B2628"/>
    <w:rsid w:val="008C4F7D"/>
    <w:rsid w:val="008D35B3"/>
    <w:rsid w:val="00903606"/>
    <w:rsid w:val="00906C87"/>
    <w:rsid w:val="00921080"/>
    <w:rsid w:val="00921164"/>
    <w:rsid w:val="00936D5A"/>
    <w:rsid w:val="009408EB"/>
    <w:rsid w:val="00952DCD"/>
    <w:rsid w:val="00980BB6"/>
    <w:rsid w:val="009A0397"/>
    <w:rsid w:val="009B25D7"/>
    <w:rsid w:val="009B3CFD"/>
    <w:rsid w:val="009C29C8"/>
    <w:rsid w:val="00A144A8"/>
    <w:rsid w:val="00A27987"/>
    <w:rsid w:val="00A33570"/>
    <w:rsid w:val="00A50FCC"/>
    <w:rsid w:val="00A722D4"/>
    <w:rsid w:val="00A817CA"/>
    <w:rsid w:val="00AE32CB"/>
    <w:rsid w:val="00AE405E"/>
    <w:rsid w:val="00B016E5"/>
    <w:rsid w:val="00B01CBF"/>
    <w:rsid w:val="00B13199"/>
    <w:rsid w:val="00B255ED"/>
    <w:rsid w:val="00B26B07"/>
    <w:rsid w:val="00B34858"/>
    <w:rsid w:val="00B43E9F"/>
    <w:rsid w:val="00B4671D"/>
    <w:rsid w:val="00B532B4"/>
    <w:rsid w:val="00B7646A"/>
    <w:rsid w:val="00BC14BB"/>
    <w:rsid w:val="00BC3196"/>
    <w:rsid w:val="00BD0D3A"/>
    <w:rsid w:val="00BE1173"/>
    <w:rsid w:val="00BE72BC"/>
    <w:rsid w:val="00BF3128"/>
    <w:rsid w:val="00BF59CB"/>
    <w:rsid w:val="00C0085D"/>
    <w:rsid w:val="00C011E4"/>
    <w:rsid w:val="00C12ACC"/>
    <w:rsid w:val="00C447FE"/>
    <w:rsid w:val="00C6281B"/>
    <w:rsid w:val="00C80DE7"/>
    <w:rsid w:val="00C87E47"/>
    <w:rsid w:val="00CC71C1"/>
    <w:rsid w:val="00CE5451"/>
    <w:rsid w:val="00D221C3"/>
    <w:rsid w:val="00D24662"/>
    <w:rsid w:val="00D40E8D"/>
    <w:rsid w:val="00D457C2"/>
    <w:rsid w:val="00D7013D"/>
    <w:rsid w:val="00D71B82"/>
    <w:rsid w:val="00D73BFE"/>
    <w:rsid w:val="00D90A78"/>
    <w:rsid w:val="00D93E80"/>
    <w:rsid w:val="00DA15F9"/>
    <w:rsid w:val="00DB1DB3"/>
    <w:rsid w:val="00DC16D8"/>
    <w:rsid w:val="00DD6685"/>
    <w:rsid w:val="00DE2402"/>
    <w:rsid w:val="00DE4EBE"/>
    <w:rsid w:val="00E063DF"/>
    <w:rsid w:val="00E31C75"/>
    <w:rsid w:val="00E52C95"/>
    <w:rsid w:val="00E67A57"/>
    <w:rsid w:val="00E738CB"/>
    <w:rsid w:val="00E91168"/>
    <w:rsid w:val="00EB6CE8"/>
    <w:rsid w:val="00EE6084"/>
    <w:rsid w:val="00EF2002"/>
    <w:rsid w:val="00EF28DE"/>
    <w:rsid w:val="00F1427F"/>
    <w:rsid w:val="00F2036A"/>
    <w:rsid w:val="00F3029E"/>
    <w:rsid w:val="00F42795"/>
    <w:rsid w:val="00F43C58"/>
    <w:rsid w:val="00F4458D"/>
    <w:rsid w:val="00F4759F"/>
    <w:rsid w:val="00F47630"/>
    <w:rsid w:val="00F555F7"/>
    <w:rsid w:val="00F57A2C"/>
    <w:rsid w:val="00F84C89"/>
    <w:rsid w:val="00FA27AC"/>
    <w:rsid w:val="00FA3A7D"/>
    <w:rsid w:val="00FF67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CH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it-CH" w:eastAsia="it-CH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styleId="Testosegnaposto">
    <w:name w:val="Placeholder Text"/>
    <w:basedOn w:val="Carpredefinitoparagrafo"/>
    <w:uiPriority w:val="99"/>
    <w:semiHidden/>
    <w:rsid w:val="0080736A"/>
    <w:rPr>
      <w:color w:val="666666"/>
    </w:rPr>
  </w:style>
  <w:style w:type="paragraph" w:customStyle="1" w:styleId="EEDD90D491DB4FA5AD1472410DF941641">
    <w:name w:val="EEDD90D491DB4FA5AD1472410DF941641"/>
    <w:rsid w:val="0080736A"/>
    <w:pPr>
      <w:spacing w:after="0" w:line="240" w:lineRule="auto"/>
    </w:pPr>
    <w:rPr>
      <w:rFonts w:eastAsiaTheme="minorHAnsi"/>
      <w:kern w:val="0"/>
      <w:sz w:val="22"/>
      <w:szCs w:val="22"/>
      <w:lang w:eastAsia="en-US"/>
      <w14:ligatures w14:val="none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727A260-6FEB-9043-9253-09D3350E70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D3. Modello Diario.dotx</Template>
  <TotalTime>98</TotalTime>
  <Pages>2</Pages>
  <Words>158</Words>
  <Characters>906</Characters>
  <Application>Microsoft Office Word</Application>
  <DocSecurity>0</DocSecurity>
  <Lines>7</Lines>
  <Paragraphs>2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>Nome Progetto: App MyAgenda</Company>
  <LinksUpToDate>false</LinksUpToDate>
  <CharactersWithSpaces>1062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Ingrid Cereda</dc:creator>
  <cp:keywords/>
  <dc:description/>
  <cp:lastModifiedBy>cpa450@cpt.local</cp:lastModifiedBy>
  <cp:revision>13</cp:revision>
  <cp:lastPrinted>2017-03-29T10:57:00Z</cp:lastPrinted>
  <dcterms:created xsi:type="dcterms:W3CDTF">2026-04-24T12:28:00Z</dcterms:created>
  <dcterms:modified xsi:type="dcterms:W3CDTF">2026-05-27T11:11:00Z</dcterms:modified>
</cp:coreProperties>
</file>